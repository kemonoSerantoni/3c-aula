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00834" w14:textId="77777777" w:rsidR="00D21524" w:rsidRDefault="00D21524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</w:p>
    <w:p w14:paraId="7AC11BB3" w14:textId="2C4C5184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2279369D" w14:textId="77777777" w:rsidR="00506982" w:rsidRDefault="00506982" w:rsidP="00506982">
      <w:pPr>
        <w:spacing w:line="288" w:lineRule="auto"/>
        <w:jc w:val="both"/>
        <w:rPr>
          <w:rFonts w:ascii="Poppins Light" w:hAnsi="Poppins Light" w:cs="Poppins Light"/>
          <w:b/>
          <w:bCs/>
        </w:rPr>
      </w:pPr>
    </w:p>
    <w:p w14:paraId="016B3874" w14:textId="7A1785A5" w:rsidR="007F6FB7" w:rsidRPr="007F6FB7" w:rsidRDefault="00506982" w:rsidP="007F6FB7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Título da atividade: </w:t>
      </w:r>
      <w:r w:rsidR="00205A9D" w:rsidRPr="00205A9D">
        <w:rPr>
          <w:rFonts w:ascii="Poppins" w:hAnsi="Poppins" w:cs="Poppins"/>
          <w:b/>
          <w:bCs/>
          <w:noProof/>
          <w:sz w:val="32"/>
          <w:szCs w:val="32"/>
        </w:rPr>
        <w:t xml:space="preserve">Escalabilidade e </w:t>
      </w:r>
      <w:r w:rsidR="00A44E45">
        <w:rPr>
          <w:rFonts w:ascii="Poppins" w:hAnsi="Poppins" w:cs="Poppins"/>
          <w:b/>
          <w:bCs/>
          <w:noProof/>
          <w:sz w:val="32"/>
          <w:szCs w:val="32"/>
        </w:rPr>
        <w:t>p</w:t>
      </w:r>
      <w:r w:rsidR="00205A9D" w:rsidRPr="00205A9D">
        <w:rPr>
          <w:rFonts w:ascii="Poppins" w:hAnsi="Poppins" w:cs="Poppins"/>
          <w:b/>
          <w:bCs/>
          <w:noProof/>
          <w:sz w:val="32"/>
          <w:szCs w:val="32"/>
        </w:rPr>
        <w:t xml:space="preserve">erformance em </w:t>
      </w:r>
      <w:r w:rsidR="00A44E45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205A9D" w:rsidRPr="00205A9D">
        <w:rPr>
          <w:rFonts w:ascii="Poppins" w:hAnsi="Poppins" w:cs="Poppins"/>
          <w:b/>
          <w:bCs/>
          <w:noProof/>
          <w:sz w:val="32"/>
          <w:szCs w:val="32"/>
        </w:rPr>
        <w:t xml:space="preserve">rquitetura de </w:t>
      </w:r>
      <w:r w:rsidR="00A44E45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205A9D" w:rsidRPr="00205A9D">
        <w:rPr>
          <w:rFonts w:ascii="Poppins" w:hAnsi="Poppins" w:cs="Poppins"/>
          <w:b/>
          <w:bCs/>
          <w:noProof/>
          <w:sz w:val="32"/>
          <w:szCs w:val="32"/>
        </w:rPr>
        <w:t>plicações</w:t>
      </w:r>
      <w:r w:rsidR="00A44E45">
        <w:rPr>
          <w:rFonts w:ascii="Poppins" w:hAnsi="Poppins" w:cs="Poppins"/>
          <w:b/>
          <w:bCs/>
          <w:noProof/>
          <w:sz w:val="32"/>
          <w:szCs w:val="32"/>
        </w:rPr>
        <w:t xml:space="preserve"> b</w:t>
      </w:r>
      <w:r w:rsidR="00205A9D" w:rsidRPr="00205A9D">
        <w:rPr>
          <w:rFonts w:ascii="Poppins" w:hAnsi="Poppins" w:cs="Poppins"/>
          <w:b/>
          <w:bCs/>
          <w:noProof/>
          <w:sz w:val="32"/>
          <w:szCs w:val="32"/>
        </w:rPr>
        <w:t>ack-</w:t>
      </w:r>
      <w:r w:rsidR="00A44E45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="00205A9D" w:rsidRPr="00205A9D">
        <w:rPr>
          <w:rFonts w:ascii="Poppins" w:hAnsi="Poppins" w:cs="Poppins"/>
          <w:b/>
          <w:bCs/>
          <w:noProof/>
          <w:sz w:val="32"/>
          <w:szCs w:val="32"/>
        </w:rPr>
        <w:t>nd</w:t>
      </w:r>
    </w:p>
    <w:p w14:paraId="0C5D44CB" w14:textId="77777777" w:rsidR="00506982" w:rsidRDefault="00506982" w:rsidP="00506982">
      <w:pPr>
        <w:spacing w:line="288" w:lineRule="auto"/>
        <w:jc w:val="both"/>
        <w:rPr>
          <w:rFonts w:ascii="Poppins Light" w:hAnsi="Poppins Light" w:cs="Poppins Light"/>
          <w:b/>
          <w:bCs/>
        </w:rPr>
      </w:pPr>
    </w:p>
    <w:p w14:paraId="0ADC9B54" w14:textId="78310052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1. Introdução aos </w:t>
      </w:r>
      <w:r w:rsidR="00AF54D7">
        <w:rPr>
          <w:rFonts w:ascii="Poppins" w:hAnsi="Poppins" w:cs="Poppins"/>
          <w:b/>
          <w:bCs/>
          <w:noProof/>
        </w:rPr>
        <w:t>c</w:t>
      </w:r>
      <w:r w:rsidR="00AF54D7" w:rsidRPr="006A4F54">
        <w:rPr>
          <w:rFonts w:ascii="Poppins" w:hAnsi="Poppins" w:cs="Poppins"/>
          <w:b/>
          <w:bCs/>
          <w:noProof/>
        </w:rPr>
        <w:t>onceitos</w:t>
      </w:r>
    </w:p>
    <w:p w14:paraId="4C3FA488" w14:textId="0AE64B58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br/>
        <w:t>Objetivo:</w:t>
      </w:r>
      <w:r w:rsidRPr="006A4F54">
        <w:rPr>
          <w:rFonts w:ascii="Poppins" w:hAnsi="Poppins" w:cs="Poppins"/>
          <w:noProof/>
        </w:rPr>
        <w:t xml:space="preserve"> </w:t>
      </w:r>
      <w:r w:rsidR="00AF54D7">
        <w:rPr>
          <w:rFonts w:ascii="Poppins" w:hAnsi="Poppins" w:cs="Poppins"/>
          <w:noProof/>
        </w:rPr>
        <w:t>a</w:t>
      </w:r>
      <w:r w:rsidR="00AF54D7" w:rsidRPr="006A4F54">
        <w:rPr>
          <w:rFonts w:ascii="Poppins" w:hAnsi="Poppins" w:cs="Poppins"/>
          <w:noProof/>
        </w:rPr>
        <w:t xml:space="preserve">presentar </w:t>
      </w:r>
      <w:r w:rsidRPr="006A4F54">
        <w:rPr>
          <w:rFonts w:ascii="Poppins" w:hAnsi="Poppins" w:cs="Poppins"/>
          <w:noProof/>
        </w:rPr>
        <w:t>os conceitos de escalabilidade e performance, explorando como eles são tratados em arquiteturas monolíticas e de micros</w:t>
      </w:r>
      <w:r w:rsidR="00AF54D7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erviços.</w:t>
      </w:r>
      <w:r w:rsidRPr="006A4F54">
        <w:rPr>
          <w:rFonts w:ascii="Poppins" w:hAnsi="Poppins" w:cs="Poppins"/>
          <w:noProof/>
        </w:rPr>
        <w:br/>
      </w:r>
    </w:p>
    <w:p w14:paraId="4097C608" w14:textId="77777777" w:rsidR="00205A9D" w:rsidRPr="006A4F54" w:rsidRDefault="00205A9D" w:rsidP="00205A9D">
      <w:pPr>
        <w:numPr>
          <w:ilvl w:val="0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Escalabilidade:</w:t>
      </w:r>
    </w:p>
    <w:p w14:paraId="1994E578" w14:textId="3FE524B1" w:rsidR="00205A9D" w:rsidRPr="006A4F54" w:rsidRDefault="00205A9D" w:rsidP="00205A9D">
      <w:pPr>
        <w:numPr>
          <w:ilvl w:val="1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Definição:</w:t>
      </w:r>
      <w:r w:rsidRPr="006A4F54">
        <w:rPr>
          <w:rFonts w:ascii="Poppins" w:hAnsi="Poppins" w:cs="Poppins"/>
          <w:noProof/>
        </w:rPr>
        <w:t xml:space="preserve"> </w:t>
      </w:r>
      <w:r w:rsidR="00AF54D7">
        <w:rPr>
          <w:rFonts w:ascii="Poppins" w:hAnsi="Poppins" w:cs="Poppins"/>
          <w:noProof/>
        </w:rPr>
        <w:t>a</w:t>
      </w:r>
      <w:r w:rsidR="00AF54D7" w:rsidRPr="006A4F54">
        <w:rPr>
          <w:rFonts w:ascii="Poppins" w:hAnsi="Poppins" w:cs="Poppins"/>
          <w:noProof/>
        </w:rPr>
        <w:t xml:space="preserve"> </w:t>
      </w:r>
      <w:r w:rsidRPr="006A4F54">
        <w:rPr>
          <w:rFonts w:ascii="Poppins" w:hAnsi="Poppins" w:cs="Poppins"/>
          <w:noProof/>
        </w:rPr>
        <w:t>capacidade de um sistema crescer em capacidade para lidar com um aumento na carga de trabalho. Isso pode ser feito horizontalmente (adicionando mais máquinas/servidores) ou verticalmente (aumentando a capacidade de uma única máquina).</w:t>
      </w:r>
    </w:p>
    <w:p w14:paraId="0033E7CB" w14:textId="37775DE9" w:rsidR="00205A9D" w:rsidRPr="006A4F54" w:rsidRDefault="00205A9D" w:rsidP="00205A9D">
      <w:pPr>
        <w:numPr>
          <w:ilvl w:val="1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Escalabilidade em </w:t>
      </w:r>
      <w:r w:rsidR="00AF54D7">
        <w:rPr>
          <w:rFonts w:ascii="Poppins" w:hAnsi="Poppins" w:cs="Poppins"/>
          <w:b/>
          <w:bCs/>
          <w:noProof/>
        </w:rPr>
        <w:t>a</w:t>
      </w:r>
      <w:r w:rsidR="00AF54D7" w:rsidRPr="006A4F54">
        <w:rPr>
          <w:rFonts w:ascii="Poppins" w:hAnsi="Poppins" w:cs="Poppins"/>
          <w:b/>
          <w:bCs/>
          <w:noProof/>
        </w:rPr>
        <w:t xml:space="preserve">rquitetura </w:t>
      </w:r>
      <w:r w:rsidR="00AF54D7">
        <w:rPr>
          <w:rFonts w:ascii="Poppins" w:hAnsi="Poppins" w:cs="Poppins"/>
          <w:b/>
          <w:bCs/>
          <w:noProof/>
        </w:rPr>
        <w:t>m</w:t>
      </w:r>
      <w:r w:rsidR="00AF54D7" w:rsidRPr="006A4F54">
        <w:rPr>
          <w:rFonts w:ascii="Poppins" w:hAnsi="Poppins" w:cs="Poppins"/>
          <w:b/>
          <w:bCs/>
          <w:noProof/>
        </w:rPr>
        <w:t>onolítica</w:t>
      </w:r>
      <w:r w:rsidRPr="006A4F54">
        <w:rPr>
          <w:rFonts w:ascii="Poppins" w:hAnsi="Poppins" w:cs="Poppins"/>
          <w:b/>
          <w:bCs/>
          <w:noProof/>
        </w:rPr>
        <w:t>:</w:t>
      </w:r>
      <w:r w:rsidRPr="006A4F54">
        <w:rPr>
          <w:rFonts w:ascii="Poppins" w:hAnsi="Poppins" w:cs="Poppins"/>
          <w:noProof/>
        </w:rPr>
        <w:t xml:space="preserve"> </w:t>
      </w:r>
      <w:r w:rsidR="00AF54D7">
        <w:rPr>
          <w:rFonts w:ascii="Poppins" w:hAnsi="Poppins" w:cs="Poppins"/>
          <w:noProof/>
        </w:rPr>
        <w:t>g</w:t>
      </w:r>
      <w:r w:rsidR="00AF54D7" w:rsidRPr="006A4F54">
        <w:rPr>
          <w:rFonts w:ascii="Poppins" w:hAnsi="Poppins" w:cs="Poppins"/>
          <w:noProof/>
        </w:rPr>
        <w:t xml:space="preserve">eralmente </w:t>
      </w:r>
      <w:r w:rsidRPr="006A4F54">
        <w:rPr>
          <w:rFonts w:ascii="Poppins" w:hAnsi="Poppins" w:cs="Poppins"/>
          <w:noProof/>
        </w:rPr>
        <w:t>mais difícil de escalar horizontalmente, pois a aplicação inteira precisa ser replicada. Escalabilidade vertical é limitada e pode se tornar cara.</w:t>
      </w:r>
    </w:p>
    <w:p w14:paraId="624FF6E3" w14:textId="214067BD" w:rsidR="00205A9D" w:rsidRPr="006A4F54" w:rsidRDefault="00205A9D" w:rsidP="00205A9D">
      <w:pPr>
        <w:numPr>
          <w:ilvl w:val="1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Escalabilidade em </w:t>
      </w:r>
      <w:r w:rsidR="00AF54D7">
        <w:rPr>
          <w:rFonts w:ascii="Poppins" w:hAnsi="Poppins" w:cs="Poppins"/>
          <w:b/>
          <w:bCs/>
          <w:noProof/>
        </w:rPr>
        <w:t>m</w:t>
      </w:r>
      <w:r w:rsidR="00AF54D7" w:rsidRPr="006A4F54">
        <w:rPr>
          <w:rFonts w:ascii="Poppins" w:hAnsi="Poppins" w:cs="Poppins"/>
          <w:b/>
          <w:bCs/>
          <w:noProof/>
        </w:rPr>
        <w:t>icro</w:t>
      </w:r>
      <w:r w:rsidR="00AF54D7">
        <w:rPr>
          <w:rFonts w:ascii="Poppins" w:hAnsi="Poppins" w:cs="Poppins"/>
          <w:b/>
          <w:bCs/>
          <w:noProof/>
        </w:rPr>
        <w:t>s</w:t>
      </w:r>
      <w:r w:rsidR="00AF54D7" w:rsidRPr="006A4F54">
        <w:rPr>
          <w:rFonts w:ascii="Poppins" w:hAnsi="Poppins" w:cs="Poppins"/>
          <w:b/>
          <w:bCs/>
          <w:noProof/>
        </w:rPr>
        <w:t>serviços</w:t>
      </w:r>
      <w:r w:rsidRPr="006A4F54">
        <w:rPr>
          <w:rFonts w:ascii="Poppins" w:hAnsi="Poppins" w:cs="Poppins"/>
          <w:b/>
          <w:bCs/>
          <w:noProof/>
        </w:rPr>
        <w:t>:</w:t>
      </w:r>
      <w:r w:rsidRPr="006A4F54">
        <w:rPr>
          <w:rFonts w:ascii="Poppins" w:hAnsi="Poppins" w:cs="Poppins"/>
          <w:noProof/>
        </w:rPr>
        <w:t xml:space="preserve"> </w:t>
      </w:r>
      <w:r w:rsidR="00244896">
        <w:rPr>
          <w:rFonts w:ascii="Poppins" w:hAnsi="Poppins" w:cs="Poppins"/>
          <w:noProof/>
        </w:rPr>
        <w:t>f</w:t>
      </w:r>
      <w:r w:rsidR="00AF54D7" w:rsidRPr="006A4F54">
        <w:rPr>
          <w:rFonts w:ascii="Poppins" w:hAnsi="Poppins" w:cs="Poppins"/>
          <w:noProof/>
        </w:rPr>
        <w:t xml:space="preserve">acilita </w:t>
      </w:r>
      <w:r w:rsidRPr="006A4F54">
        <w:rPr>
          <w:rFonts w:ascii="Poppins" w:hAnsi="Poppins" w:cs="Poppins"/>
          <w:noProof/>
        </w:rPr>
        <w:t>a escalabilidade horizontal, pois cada serviço pode ser escalado independentemente com base em sua carga específica.</w:t>
      </w:r>
    </w:p>
    <w:p w14:paraId="30BF5FBF" w14:textId="77777777" w:rsidR="00205A9D" w:rsidRPr="006A4F54" w:rsidRDefault="00205A9D" w:rsidP="00205A9D">
      <w:pPr>
        <w:numPr>
          <w:ilvl w:val="0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Performance:</w:t>
      </w:r>
    </w:p>
    <w:p w14:paraId="38C8FF39" w14:textId="14337274" w:rsidR="00205A9D" w:rsidRPr="006A4F54" w:rsidRDefault="00205A9D" w:rsidP="00205A9D">
      <w:pPr>
        <w:numPr>
          <w:ilvl w:val="1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Definição:</w:t>
      </w:r>
      <w:r w:rsidRPr="006A4F54">
        <w:rPr>
          <w:rFonts w:ascii="Poppins" w:hAnsi="Poppins" w:cs="Poppins"/>
          <w:noProof/>
        </w:rPr>
        <w:t xml:space="preserve"> </w:t>
      </w:r>
      <w:r w:rsidR="00244896">
        <w:rPr>
          <w:rFonts w:ascii="Poppins" w:hAnsi="Poppins" w:cs="Poppins"/>
          <w:noProof/>
        </w:rPr>
        <w:t>o</w:t>
      </w:r>
      <w:r w:rsidR="00244896" w:rsidRPr="006A4F54">
        <w:rPr>
          <w:rFonts w:ascii="Poppins" w:hAnsi="Poppins" w:cs="Poppins"/>
          <w:noProof/>
        </w:rPr>
        <w:t xml:space="preserve"> </w:t>
      </w:r>
      <w:r w:rsidRPr="006A4F54">
        <w:rPr>
          <w:rFonts w:ascii="Poppins" w:hAnsi="Poppins" w:cs="Poppins"/>
          <w:noProof/>
        </w:rPr>
        <w:t>quão rápido e eficiente um sistema responde às requisições. A performance pode ser impactada por vários fatores, como tempo de resposta, tempo de processamento e eficiência de uso de recursos.</w:t>
      </w:r>
    </w:p>
    <w:p w14:paraId="11F40992" w14:textId="1B050FC8" w:rsidR="00205A9D" w:rsidRPr="006A4F54" w:rsidRDefault="00205A9D" w:rsidP="00205A9D">
      <w:pPr>
        <w:numPr>
          <w:ilvl w:val="1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Performance em </w:t>
      </w:r>
      <w:r w:rsidR="00244896">
        <w:rPr>
          <w:rFonts w:ascii="Poppins" w:hAnsi="Poppins" w:cs="Poppins"/>
          <w:b/>
          <w:bCs/>
          <w:noProof/>
        </w:rPr>
        <w:t>a</w:t>
      </w:r>
      <w:r w:rsidR="00244896" w:rsidRPr="006A4F54">
        <w:rPr>
          <w:rFonts w:ascii="Poppins" w:hAnsi="Poppins" w:cs="Poppins"/>
          <w:b/>
          <w:bCs/>
          <w:noProof/>
        </w:rPr>
        <w:t xml:space="preserve">rquitetura </w:t>
      </w:r>
      <w:r w:rsidR="00244896">
        <w:rPr>
          <w:rFonts w:ascii="Poppins" w:hAnsi="Poppins" w:cs="Poppins"/>
          <w:b/>
          <w:bCs/>
          <w:noProof/>
        </w:rPr>
        <w:t>m</w:t>
      </w:r>
      <w:r w:rsidR="00244896" w:rsidRPr="006A4F54">
        <w:rPr>
          <w:rFonts w:ascii="Poppins" w:hAnsi="Poppins" w:cs="Poppins"/>
          <w:b/>
          <w:bCs/>
          <w:noProof/>
        </w:rPr>
        <w:t>onolítica</w:t>
      </w:r>
      <w:r w:rsidRPr="006A4F54">
        <w:rPr>
          <w:rFonts w:ascii="Poppins" w:hAnsi="Poppins" w:cs="Poppins"/>
          <w:b/>
          <w:bCs/>
          <w:noProof/>
        </w:rPr>
        <w:t>:</w:t>
      </w:r>
      <w:r w:rsidRPr="006A4F54">
        <w:rPr>
          <w:rFonts w:ascii="Poppins" w:hAnsi="Poppins" w:cs="Poppins"/>
          <w:noProof/>
        </w:rPr>
        <w:t xml:space="preserve"> </w:t>
      </w:r>
      <w:r w:rsidR="00244896">
        <w:rPr>
          <w:rFonts w:ascii="Poppins" w:hAnsi="Poppins" w:cs="Poppins"/>
          <w:noProof/>
        </w:rPr>
        <w:t>p</w:t>
      </w:r>
      <w:r w:rsidR="00244896" w:rsidRPr="006A4F54">
        <w:rPr>
          <w:rFonts w:ascii="Poppins" w:hAnsi="Poppins" w:cs="Poppins"/>
          <w:noProof/>
        </w:rPr>
        <w:t xml:space="preserve">ode </w:t>
      </w:r>
      <w:r w:rsidRPr="006A4F54">
        <w:rPr>
          <w:rFonts w:ascii="Poppins" w:hAnsi="Poppins" w:cs="Poppins"/>
          <w:noProof/>
        </w:rPr>
        <w:t>ser eficiente em sistemas pequenos, mas à medida que o sistema cresce, as interdependências podem causar gargalos de performance.</w:t>
      </w:r>
    </w:p>
    <w:p w14:paraId="5A1FF40A" w14:textId="74FAB7F1" w:rsidR="00205A9D" w:rsidRPr="006A4F54" w:rsidRDefault="00205A9D" w:rsidP="00205A9D">
      <w:pPr>
        <w:numPr>
          <w:ilvl w:val="1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Performance em </w:t>
      </w:r>
      <w:r w:rsidR="00244896">
        <w:rPr>
          <w:rFonts w:ascii="Poppins" w:hAnsi="Poppins" w:cs="Poppins"/>
          <w:b/>
          <w:bCs/>
          <w:noProof/>
        </w:rPr>
        <w:t>m</w:t>
      </w:r>
      <w:r w:rsidRPr="006A4F54">
        <w:rPr>
          <w:rFonts w:ascii="Poppins" w:hAnsi="Poppins" w:cs="Poppins"/>
          <w:b/>
          <w:bCs/>
          <w:noProof/>
        </w:rPr>
        <w:t>icros</w:t>
      </w:r>
      <w:r w:rsidR="00244896">
        <w:rPr>
          <w:rFonts w:ascii="Poppins" w:hAnsi="Poppins" w:cs="Poppins"/>
          <w:b/>
          <w:bCs/>
          <w:noProof/>
        </w:rPr>
        <w:t>s</w:t>
      </w:r>
      <w:r w:rsidRPr="006A4F54">
        <w:rPr>
          <w:rFonts w:ascii="Poppins" w:hAnsi="Poppins" w:cs="Poppins"/>
          <w:b/>
          <w:bCs/>
          <w:noProof/>
        </w:rPr>
        <w:t>erviços:</w:t>
      </w:r>
      <w:r w:rsidRPr="006A4F54">
        <w:rPr>
          <w:rFonts w:ascii="Poppins" w:hAnsi="Poppins" w:cs="Poppins"/>
          <w:noProof/>
        </w:rPr>
        <w:t xml:space="preserve"> </w:t>
      </w:r>
      <w:r w:rsidR="00244896">
        <w:rPr>
          <w:rFonts w:ascii="Poppins" w:hAnsi="Poppins" w:cs="Poppins"/>
          <w:noProof/>
        </w:rPr>
        <w:t>p</w:t>
      </w:r>
      <w:r w:rsidR="00244896" w:rsidRPr="006A4F54">
        <w:rPr>
          <w:rFonts w:ascii="Poppins" w:hAnsi="Poppins" w:cs="Poppins"/>
          <w:noProof/>
        </w:rPr>
        <w:t xml:space="preserve">ode </w:t>
      </w:r>
      <w:r w:rsidRPr="006A4F54">
        <w:rPr>
          <w:rFonts w:ascii="Poppins" w:hAnsi="Poppins" w:cs="Poppins"/>
          <w:noProof/>
        </w:rPr>
        <w:t>melhorar a performance geral, permitindo otimizações específicas por serviço, mas também pode introduzir latência devido à comunicação entre serviços.</w:t>
      </w:r>
    </w:p>
    <w:p w14:paraId="0EEA9A89" w14:textId="77777777" w:rsidR="00205A9D" w:rsidRPr="006A4F54" w:rsidRDefault="00205A9D" w:rsidP="00205A9D">
      <w:pPr>
        <w:ind w:left="1440"/>
        <w:rPr>
          <w:rFonts w:ascii="Poppins" w:hAnsi="Poppins" w:cs="Poppins"/>
          <w:noProof/>
        </w:rPr>
      </w:pPr>
    </w:p>
    <w:p w14:paraId="16E200D9" w14:textId="480E2766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2. Explorando a </w:t>
      </w:r>
      <w:r w:rsidR="00A44E45">
        <w:rPr>
          <w:rFonts w:ascii="Poppins" w:hAnsi="Poppins" w:cs="Poppins"/>
          <w:b/>
          <w:bCs/>
          <w:noProof/>
        </w:rPr>
        <w:t>e</w:t>
      </w:r>
      <w:r w:rsidRPr="006A4F54">
        <w:rPr>
          <w:rFonts w:ascii="Poppins" w:hAnsi="Poppins" w:cs="Poppins"/>
          <w:b/>
          <w:bCs/>
          <w:noProof/>
        </w:rPr>
        <w:t xml:space="preserve">scalabilidade e </w:t>
      </w:r>
      <w:r w:rsidR="00A44E45">
        <w:rPr>
          <w:rFonts w:ascii="Poppins" w:hAnsi="Poppins" w:cs="Poppins"/>
          <w:b/>
          <w:bCs/>
          <w:noProof/>
        </w:rPr>
        <w:t>p</w:t>
      </w:r>
      <w:r w:rsidRPr="006A4F54">
        <w:rPr>
          <w:rFonts w:ascii="Poppins" w:hAnsi="Poppins" w:cs="Poppins"/>
          <w:b/>
          <w:bCs/>
          <w:noProof/>
        </w:rPr>
        <w:t xml:space="preserve">erformance em </w:t>
      </w:r>
      <w:r w:rsidR="00A44E45">
        <w:rPr>
          <w:rFonts w:ascii="Poppins" w:hAnsi="Poppins" w:cs="Poppins"/>
          <w:b/>
          <w:bCs/>
          <w:noProof/>
        </w:rPr>
        <w:t>d</w:t>
      </w:r>
      <w:r w:rsidRPr="006A4F54">
        <w:rPr>
          <w:rFonts w:ascii="Poppins" w:hAnsi="Poppins" w:cs="Poppins"/>
          <w:b/>
          <w:bCs/>
          <w:noProof/>
        </w:rPr>
        <w:t xml:space="preserve">iferentes </w:t>
      </w:r>
      <w:r w:rsidR="00A44E45">
        <w:rPr>
          <w:rFonts w:ascii="Poppins" w:hAnsi="Poppins" w:cs="Poppins"/>
          <w:b/>
          <w:bCs/>
          <w:noProof/>
        </w:rPr>
        <w:t>a</w:t>
      </w:r>
      <w:r w:rsidRPr="006A4F54">
        <w:rPr>
          <w:rFonts w:ascii="Poppins" w:hAnsi="Poppins" w:cs="Poppins"/>
          <w:b/>
          <w:bCs/>
          <w:noProof/>
        </w:rPr>
        <w:t>rquiteturas</w:t>
      </w:r>
    </w:p>
    <w:p w14:paraId="045F3547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774736CE" w14:textId="516F84BF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Objetivo:</w:t>
      </w:r>
      <w:r w:rsidRPr="006A4F54">
        <w:rPr>
          <w:rFonts w:ascii="Poppins" w:hAnsi="Poppins" w:cs="Poppins"/>
          <w:noProof/>
        </w:rPr>
        <w:t xml:space="preserve"> </w:t>
      </w:r>
      <w:r w:rsidR="00244896">
        <w:rPr>
          <w:rFonts w:ascii="Poppins" w:hAnsi="Poppins" w:cs="Poppins"/>
          <w:noProof/>
        </w:rPr>
        <w:t>d</w:t>
      </w:r>
      <w:r w:rsidR="00244896" w:rsidRPr="006A4F54">
        <w:rPr>
          <w:rFonts w:ascii="Poppins" w:hAnsi="Poppins" w:cs="Poppins"/>
          <w:noProof/>
        </w:rPr>
        <w:t xml:space="preserve">iscutir </w:t>
      </w:r>
      <w:r w:rsidRPr="006A4F54">
        <w:rPr>
          <w:rFonts w:ascii="Poppins" w:hAnsi="Poppins" w:cs="Poppins"/>
          <w:noProof/>
        </w:rPr>
        <w:t>como as arquiteturas monolítica e de micros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 abordam a escalabilidade e a performance, com exemplos práticos e teóricos.</w:t>
      </w:r>
      <w:r w:rsidRPr="006A4F54">
        <w:rPr>
          <w:rFonts w:ascii="Poppins" w:hAnsi="Poppins" w:cs="Poppins"/>
          <w:noProof/>
        </w:rPr>
        <w:br/>
      </w:r>
    </w:p>
    <w:p w14:paraId="020E82F6" w14:textId="63C8889A" w:rsidR="00205A9D" w:rsidRPr="006A4F54" w:rsidRDefault="00205A9D" w:rsidP="00205A9D">
      <w:pPr>
        <w:numPr>
          <w:ilvl w:val="0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Escalabilidade em </w:t>
      </w:r>
      <w:r w:rsidR="00244896">
        <w:rPr>
          <w:rFonts w:ascii="Poppins" w:hAnsi="Poppins" w:cs="Poppins"/>
          <w:b/>
          <w:bCs/>
          <w:noProof/>
        </w:rPr>
        <w:t>a</w:t>
      </w:r>
      <w:r w:rsidR="00244896" w:rsidRPr="006A4F54">
        <w:rPr>
          <w:rFonts w:ascii="Poppins" w:hAnsi="Poppins" w:cs="Poppins"/>
          <w:b/>
          <w:bCs/>
          <w:noProof/>
        </w:rPr>
        <w:t xml:space="preserve">rquitetura </w:t>
      </w:r>
      <w:r w:rsidR="00244896">
        <w:rPr>
          <w:rFonts w:ascii="Poppins" w:hAnsi="Poppins" w:cs="Poppins"/>
          <w:b/>
          <w:bCs/>
          <w:noProof/>
        </w:rPr>
        <w:t>m</w:t>
      </w:r>
      <w:r w:rsidR="00244896" w:rsidRPr="006A4F54">
        <w:rPr>
          <w:rFonts w:ascii="Poppins" w:hAnsi="Poppins" w:cs="Poppins"/>
          <w:b/>
          <w:bCs/>
          <w:noProof/>
        </w:rPr>
        <w:t>onolítica</w:t>
      </w:r>
      <w:r w:rsidRPr="006A4F54">
        <w:rPr>
          <w:rFonts w:ascii="Poppins" w:hAnsi="Poppins" w:cs="Poppins"/>
          <w:b/>
          <w:bCs/>
          <w:noProof/>
        </w:rPr>
        <w:t>:</w:t>
      </w:r>
    </w:p>
    <w:p w14:paraId="01C2D018" w14:textId="29C50BBE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Exemplo </w:t>
      </w:r>
      <w:r w:rsidR="008B21FE">
        <w:rPr>
          <w:rFonts w:ascii="Poppins" w:hAnsi="Poppins" w:cs="Poppins"/>
          <w:b/>
          <w:bCs/>
          <w:noProof/>
        </w:rPr>
        <w:t>c</w:t>
      </w:r>
      <w:r w:rsidR="008B21FE" w:rsidRPr="006A4F54">
        <w:rPr>
          <w:rFonts w:ascii="Poppins" w:hAnsi="Poppins" w:cs="Poppins"/>
          <w:b/>
          <w:bCs/>
          <w:noProof/>
        </w:rPr>
        <w:t>onceitual</w:t>
      </w:r>
      <w:r w:rsidRPr="006A4F54">
        <w:rPr>
          <w:rFonts w:ascii="Poppins" w:hAnsi="Poppins" w:cs="Poppins"/>
          <w:b/>
          <w:bCs/>
          <w:noProof/>
        </w:rPr>
        <w:t>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u</w:t>
      </w:r>
      <w:r w:rsidR="008B21FE" w:rsidRPr="006A4F54">
        <w:rPr>
          <w:rFonts w:ascii="Poppins" w:hAnsi="Poppins" w:cs="Poppins"/>
          <w:noProof/>
        </w:rPr>
        <w:t xml:space="preserve">m </w:t>
      </w:r>
      <w:r w:rsidRPr="006A4F54">
        <w:rPr>
          <w:rFonts w:ascii="Poppins" w:hAnsi="Poppins" w:cs="Poppins"/>
          <w:noProof/>
        </w:rPr>
        <w:t xml:space="preserve">sistema de </w:t>
      </w:r>
      <w:r w:rsidRPr="008924A7">
        <w:rPr>
          <w:rFonts w:ascii="Poppins" w:hAnsi="Poppins" w:cs="Poppins"/>
          <w:i/>
          <w:iCs/>
          <w:noProof/>
        </w:rPr>
        <w:t>e-commerce</w:t>
      </w:r>
      <w:r w:rsidRPr="006A4F54">
        <w:rPr>
          <w:rFonts w:ascii="Poppins" w:hAnsi="Poppins" w:cs="Poppins"/>
          <w:noProof/>
        </w:rPr>
        <w:t xml:space="preserve"> monolítico que precisa escalar para atender ao aumento de usuários durante a Black Friday. A escalabilidade será limitada pela capacidade do servidor principal, e qualquer falha afetará todo o sistema.</w:t>
      </w:r>
    </w:p>
    <w:p w14:paraId="29B5C918" w14:textId="77777777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Discussão:</w:t>
      </w:r>
      <w:r w:rsidRPr="006A4F54">
        <w:rPr>
          <w:rFonts w:ascii="Poppins" w:hAnsi="Poppins" w:cs="Poppins"/>
          <w:noProof/>
        </w:rPr>
        <w:t xml:space="preserve"> Como você poderia escalar esse sistema? Quais os desafios?</w:t>
      </w:r>
    </w:p>
    <w:p w14:paraId="3DF053D0" w14:textId="076053AA" w:rsidR="00205A9D" w:rsidRPr="006A4F54" w:rsidRDefault="00205A9D" w:rsidP="00205A9D">
      <w:pPr>
        <w:numPr>
          <w:ilvl w:val="0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Escalabilidade em </w:t>
      </w:r>
      <w:r w:rsidR="008B21FE">
        <w:rPr>
          <w:rFonts w:ascii="Poppins" w:hAnsi="Poppins" w:cs="Poppins"/>
          <w:b/>
          <w:bCs/>
          <w:noProof/>
        </w:rPr>
        <w:t>m</w:t>
      </w:r>
      <w:r w:rsidR="008B21FE" w:rsidRPr="006A4F54">
        <w:rPr>
          <w:rFonts w:ascii="Poppins" w:hAnsi="Poppins" w:cs="Poppins"/>
          <w:b/>
          <w:bCs/>
          <w:noProof/>
        </w:rPr>
        <w:t>icros</w:t>
      </w:r>
      <w:r w:rsidR="008B21FE">
        <w:rPr>
          <w:rFonts w:ascii="Poppins" w:hAnsi="Poppins" w:cs="Poppins"/>
          <w:b/>
          <w:bCs/>
          <w:noProof/>
        </w:rPr>
        <w:t>s</w:t>
      </w:r>
      <w:r w:rsidR="008B21FE" w:rsidRPr="006A4F54">
        <w:rPr>
          <w:rFonts w:ascii="Poppins" w:hAnsi="Poppins" w:cs="Poppins"/>
          <w:b/>
          <w:bCs/>
          <w:noProof/>
        </w:rPr>
        <w:t>erviços</w:t>
      </w:r>
      <w:r w:rsidRPr="006A4F54">
        <w:rPr>
          <w:rFonts w:ascii="Poppins" w:hAnsi="Poppins" w:cs="Poppins"/>
          <w:b/>
          <w:bCs/>
          <w:noProof/>
        </w:rPr>
        <w:t>:</w:t>
      </w:r>
    </w:p>
    <w:p w14:paraId="47CC2A4E" w14:textId="7861E9C4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Exemplo </w:t>
      </w:r>
      <w:r w:rsidR="008B21FE">
        <w:rPr>
          <w:rFonts w:ascii="Poppins" w:hAnsi="Poppins" w:cs="Poppins"/>
          <w:b/>
          <w:bCs/>
          <w:noProof/>
        </w:rPr>
        <w:t>c</w:t>
      </w:r>
      <w:r w:rsidR="008B21FE" w:rsidRPr="006A4F54">
        <w:rPr>
          <w:rFonts w:ascii="Poppins" w:hAnsi="Poppins" w:cs="Poppins"/>
          <w:b/>
          <w:bCs/>
          <w:noProof/>
        </w:rPr>
        <w:t>onceitual</w:t>
      </w:r>
      <w:r w:rsidRPr="006A4F54">
        <w:rPr>
          <w:rFonts w:ascii="Poppins" w:hAnsi="Poppins" w:cs="Poppins"/>
          <w:b/>
          <w:bCs/>
          <w:noProof/>
        </w:rPr>
        <w:t>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o</w:t>
      </w:r>
      <w:r w:rsidR="008B21FE" w:rsidRPr="006A4F54">
        <w:rPr>
          <w:rFonts w:ascii="Poppins" w:hAnsi="Poppins" w:cs="Poppins"/>
          <w:noProof/>
        </w:rPr>
        <w:t xml:space="preserve"> </w:t>
      </w:r>
      <w:r w:rsidRPr="006A4F54">
        <w:rPr>
          <w:rFonts w:ascii="Poppins" w:hAnsi="Poppins" w:cs="Poppins"/>
          <w:noProof/>
        </w:rPr>
        <w:t xml:space="preserve">mesmo sistema de </w:t>
      </w:r>
      <w:r w:rsidRPr="008924A7">
        <w:rPr>
          <w:rFonts w:ascii="Poppins" w:hAnsi="Poppins" w:cs="Poppins"/>
          <w:i/>
          <w:iCs/>
          <w:noProof/>
        </w:rPr>
        <w:t>e-commerce</w:t>
      </w:r>
      <w:r w:rsidRPr="006A4F54">
        <w:rPr>
          <w:rFonts w:ascii="Poppins" w:hAnsi="Poppins" w:cs="Poppins"/>
          <w:noProof/>
        </w:rPr>
        <w:t>, mas agora cada funcionalidade (usuários, produtos, pedidos) é um serviço separado. Durante a Black Friday, apenas os serviços de pedidos e pagamentos precisam ser escalados, otimizando recursos.</w:t>
      </w:r>
    </w:p>
    <w:p w14:paraId="7E7FC0B5" w14:textId="77777777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Discussão:</w:t>
      </w:r>
      <w:r w:rsidRPr="006A4F54">
        <w:rPr>
          <w:rFonts w:ascii="Poppins" w:hAnsi="Poppins" w:cs="Poppins"/>
          <w:noProof/>
        </w:rPr>
        <w:t xml:space="preserve"> Como essa abordagem facilita a escalabilidade? Quais são os novos desafios introduzidos?</w:t>
      </w:r>
    </w:p>
    <w:p w14:paraId="0610DFCF" w14:textId="681B3FFA" w:rsidR="00205A9D" w:rsidRPr="006A4F54" w:rsidRDefault="00205A9D" w:rsidP="00205A9D">
      <w:pPr>
        <w:numPr>
          <w:ilvl w:val="0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Performance em </w:t>
      </w:r>
      <w:r w:rsidR="008B21FE">
        <w:rPr>
          <w:rFonts w:ascii="Poppins" w:hAnsi="Poppins" w:cs="Poppins"/>
          <w:b/>
          <w:bCs/>
          <w:noProof/>
        </w:rPr>
        <w:t>a</w:t>
      </w:r>
      <w:r w:rsidR="008B21FE" w:rsidRPr="006A4F54">
        <w:rPr>
          <w:rFonts w:ascii="Poppins" w:hAnsi="Poppins" w:cs="Poppins"/>
          <w:b/>
          <w:bCs/>
          <w:noProof/>
        </w:rPr>
        <w:t xml:space="preserve">rquitetura </w:t>
      </w:r>
      <w:r w:rsidR="008B21FE">
        <w:rPr>
          <w:rFonts w:ascii="Poppins" w:hAnsi="Poppins" w:cs="Poppins"/>
          <w:b/>
          <w:bCs/>
          <w:noProof/>
        </w:rPr>
        <w:t>m</w:t>
      </w:r>
      <w:r w:rsidR="008B21FE" w:rsidRPr="006A4F54">
        <w:rPr>
          <w:rFonts w:ascii="Poppins" w:hAnsi="Poppins" w:cs="Poppins"/>
          <w:b/>
          <w:bCs/>
          <w:noProof/>
        </w:rPr>
        <w:t>onolítica</w:t>
      </w:r>
      <w:r w:rsidRPr="006A4F54">
        <w:rPr>
          <w:rFonts w:ascii="Poppins" w:hAnsi="Poppins" w:cs="Poppins"/>
          <w:b/>
          <w:bCs/>
          <w:noProof/>
        </w:rPr>
        <w:t>:</w:t>
      </w:r>
    </w:p>
    <w:p w14:paraId="5066CC02" w14:textId="54819A89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Exemplo </w:t>
      </w:r>
      <w:r w:rsidR="008B21FE">
        <w:rPr>
          <w:rFonts w:ascii="Poppins" w:hAnsi="Poppins" w:cs="Poppins"/>
          <w:b/>
          <w:bCs/>
          <w:noProof/>
        </w:rPr>
        <w:t>c</w:t>
      </w:r>
      <w:r w:rsidR="008B21FE" w:rsidRPr="006A4F54">
        <w:rPr>
          <w:rFonts w:ascii="Poppins" w:hAnsi="Poppins" w:cs="Poppins"/>
          <w:b/>
          <w:bCs/>
          <w:noProof/>
        </w:rPr>
        <w:t>onceitual</w:t>
      </w:r>
      <w:r w:rsidRPr="006A4F54">
        <w:rPr>
          <w:rFonts w:ascii="Poppins" w:hAnsi="Poppins" w:cs="Poppins"/>
          <w:b/>
          <w:bCs/>
          <w:noProof/>
        </w:rPr>
        <w:t>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n</w:t>
      </w:r>
      <w:r w:rsidR="008B21FE" w:rsidRPr="006A4F54">
        <w:rPr>
          <w:rFonts w:ascii="Poppins" w:hAnsi="Poppins" w:cs="Poppins"/>
          <w:noProof/>
        </w:rPr>
        <w:t xml:space="preserve">o </w:t>
      </w:r>
      <w:r w:rsidRPr="006A4F54">
        <w:rPr>
          <w:rFonts w:ascii="Poppins" w:hAnsi="Poppins" w:cs="Poppins"/>
          <w:noProof/>
        </w:rPr>
        <w:t>sistema monolítico, se o módulo de pagamento estiver lento, ele afeta o desempenho de todo o sistema.</w:t>
      </w:r>
    </w:p>
    <w:p w14:paraId="12AD5154" w14:textId="77777777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Discussão:</w:t>
      </w:r>
      <w:r w:rsidRPr="006A4F54">
        <w:rPr>
          <w:rFonts w:ascii="Poppins" w:hAnsi="Poppins" w:cs="Poppins"/>
          <w:noProof/>
        </w:rPr>
        <w:t xml:space="preserve"> Como você pode otimizar a performance em um sistema monolítico? Quais são as limitações?</w:t>
      </w:r>
    </w:p>
    <w:p w14:paraId="1E15CCDF" w14:textId="0B124DC5" w:rsidR="00205A9D" w:rsidRPr="006A4F54" w:rsidRDefault="00205A9D" w:rsidP="00205A9D">
      <w:pPr>
        <w:numPr>
          <w:ilvl w:val="0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Performance em </w:t>
      </w:r>
      <w:r w:rsidR="008B21FE">
        <w:rPr>
          <w:rFonts w:ascii="Poppins" w:hAnsi="Poppins" w:cs="Poppins"/>
          <w:b/>
          <w:bCs/>
          <w:noProof/>
        </w:rPr>
        <w:t>m</w:t>
      </w:r>
      <w:r w:rsidR="008B21FE" w:rsidRPr="006A4F54">
        <w:rPr>
          <w:rFonts w:ascii="Poppins" w:hAnsi="Poppins" w:cs="Poppins"/>
          <w:b/>
          <w:bCs/>
          <w:noProof/>
        </w:rPr>
        <w:t>icros</w:t>
      </w:r>
      <w:r w:rsidR="008B21FE">
        <w:rPr>
          <w:rFonts w:ascii="Poppins" w:hAnsi="Poppins" w:cs="Poppins"/>
          <w:b/>
          <w:bCs/>
          <w:noProof/>
        </w:rPr>
        <w:t>s</w:t>
      </w:r>
      <w:r w:rsidR="008B21FE" w:rsidRPr="006A4F54">
        <w:rPr>
          <w:rFonts w:ascii="Poppins" w:hAnsi="Poppins" w:cs="Poppins"/>
          <w:b/>
          <w:bCs/>
          <w:noProof/>
        </w:rPr>
        <w:t>erviços</w:t>
      </w:r>
      <w:r w:rsidRPr="006A4F54">
        <w:rPr>
          <w:rFonts w:ascii="Poppins" w:hAnsi="Poppins" w:cs="Poppins"/>
          <w:b/>
          <w:bCs/>
          <w:noProof/>
        </w:rPr>
        <w:t>:</w:t>
      </w:r>
    </w:p>
    <w:p w14:paraId="45615A2F" w14:textId="62E21AE2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Exemplo </w:t>
      </w:r>
      <w:r w:rsidR="008B21FE">
        <w:rPr>
          <w:rFonts w:ascii="Poppins" w:hAnsi="Poppins" w:cs="Poppins"/>
          <w:b/>
          <w:bCs/>
          <w:noProof/>
        </w:rPr>
        <w:t>c</w:t>
      </w:r>
      <w:r w:rsidR="008B21FE" w:rsidRPr="006A4F54">
        <w:rPr>
          <w:rFonts w:ascii="Poppins" w:hAnsi="Poppins" w:cs="Poppins"/>
          <w:b/>
          <w:bCs/>
          <w:noProof/>
        </w:rPr>
        <w:t>onceitual</w:t>
      </w:r>
      <w:r w:rsidRPr="006A4F54">
        <w:rPr>
          <w:rFonts w:ascii="Poppins" w:hAnsi="Poppins" w:cs="Poppins"/>
          <w:b/>
          <w:bCs/>
          <w:noProof/>
        </w:rPr>
        <w:t>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n</w:t>
      </w:r>
      <w:r w:rsidR="008B21FE" w:rsidRPr="006A4F54">
        <w:rPr>
          <w:rFonts w:ascii="Poppins" w:hAnsi="Poppins" w:cs="Poppins"/>
          <w:noProof/>
        </w:rPr>
        <w:t xml:space="preserve">o </w:t>
      </w:r>
      <w:r w:rsidRPr="006A4F54">
        <w:rPr>
          <w:rFonts w:ascii="Poppins" w:hAnsi="Poppins" w:cs="Poppins"/>
          <w:noProof/>
        </w:rPr>
        <w:t>sistema de micro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serviços, o serviço de pagamento pode ser otimizado e escalado independentemente para melhorar a performance sem impactar outros serviços.</w:t>
      </w:r>
    </w:p>
    <w:p w14:paraId="42CD8861" w14:textId="50655248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Discussão:</w:t>
      </w:r>
      <w:r w:rsidRPr="006A4F54">
        <w:rPr>
          <w:rFonts w:ascii="Poppins" w:hAnsi="Poppins" w:cs="Poppins"/>
          <w:noProof/>
        </w:rPr>
        <w:t xml:space="preserve"> Como a performance pode ser otimizada em uma arquitetura de micros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erviços? Quais são as armadilhas comuns?</w:t>
      </w:r>
    </w:p>
    <w:p w14:paraId="36E783B4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257075B6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08E4C01D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130E5B89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7C840736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61F5B9C4" w14:textId="59DE0A53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3. Preparação para a </w:t>
      </w:r>
      <w:r w:rsidR="00A44E45">
        <w:rPr>
          <w:rFonts w:ascii="Poppins" w:hAnsi="Poppins" w:cs="Poppins"/>
          <w:b/>
          <w:bCs/>
          <w:noProof/>
        </w:rPr>
        <w:t>a</w:t>
      </w:r>
      <w:r w:rsidRPr="006A4F54">
        <w:rPr>
          <w:rFonts w:ascii="Poppins" w:hAnsi="Poppins" w:cs="Poppins"/>
          <w:b/>
          <w:bCs/>
          <w:noProof/>
        </w:rPr>
        <w:t xml:space="preserve">tividade </w:t>
      </w:r>
      <w:r w:rsidR="00A44E45">
        <w:rPr>
          <w:rFonts w:ascii="Poppins" w:hAnsi="Poppins" w:cs="Poppins"/>
          <w:b/>
          <w:bCs/>
          <w:noProof/>
        </w:rPr>
        <w:t>p</w:t>
      </w:r>
      <w:r w:rsidRPr="006A4F54">
        <w:rPr>
          <w:rFonts w:ascii="Poppins" w:hAnsi="Poppins" w:cs="Poppins"/>
          <w:b/>
          <w:bCs/>
          <w:noProof/>
        </w:rPr>
        <w:t>rática</w:t>
      </w:r>
    </w:p>
    <w:p w14:paraId="5AA9B5AF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2AE48DD0" w14:textId="172E4DD6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Objetivo: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p</w:t>
      </w:r>
      <w:r w:rsidR="008B21FE" w:rsidRPr="006A4F54">
        <w:rPr>
          <w:rFonts w:ascii="Poppins" w:hAnsi="Poppins" w:cs="Poppins"/>
          <w:noProof/>
        </w:rPr>
        <w:t xml:space="preserve">reparar </w:t>
      </w:r>
      <w:r w:rsidRPr="006A4F54">
        <w:rPr>
          <w:rFonts w:ascii="Poppins" w:hAnsi="Poppins" w:cs="Poppins"/>
          <w:noProof/>
        </w:rPr>
        <w:t>os participantes para a implementação prática, explicando o que será construído e como cada parte do código se relaciona com os conceitos aprendidos.</w:t>
      </w:r>
    </w:p>
    <w:p w14:paraId="4DA6EE26" w14:textId="77777777" w:rsidR="00205A9D" w:rsidRPr="006A4F54" w:rsidRDefault="00205A9D" w:rsidP="00205A9D">
      <w:pPr>
        <w:rPr>
          <w:rFonts w:ascii="Poppins" w:hAnsi="Poppins" w:cs="Poppins"/>
          <w:noProof/>
        </w:rPr>
      </w:pPr>
    </w:p>
    <w:p w14:paraId="1D2136D6" w14:textId="666CB646" w:rsidR="00205A9D" w:rsidRPr="006A4F54" w:rsidRDefault="00205A9D" w:rsidP="00205A9D">
      <w:pPr>
        <w:numPr>
          <w:ilvl w:val="0"/>
          <w:numId w:val="38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Cenário da </w:t>
      </w:r>
      <w:r w:rsidR="008B21FE">
        <w:rPr>
          <w:rFonts w:ascii="Poppins" w:hAnsi="Poppins" w:cs="Poppins"/>
          <w:b/>
          <w:bCs/>
          <w:noProof/>
        </w:rPr>
        <w:t>a</w:t>
      </w:r>
      <w:r w:rsidR="008B21FE" w:rsidRPr="006A4F54">
        <w:rPr>
          <w:rFonts w:ascii="Poppins" w:hAnsi="Poppins" w:cs="Poppins"/>
          <w:b/>
          <w:bCs/>
          <w:noProof/>
        </w:rPr>
        <w:t>tividade</w:t>
      </w:r>
      <w:r w:rsidRPr="006A4F54">
        <w:rPr>
          <w:rFonts w:ascii="Poppins" w:hAnsi="Poppins" w:cs="Poppins"/>
          <w:b/>
          <w:bCs/>
          <w:noProof/>
        </w:rPr>
        <w:t>:</w:t>
      </w:r>
    </w:p>
    <w:p w14:paraId="1E417427" w14:textId="679A400C" w:rsidR="00205A9D" w:rsidRPr="006A4F54" w:rsidRDefault="00205A9D" w:rsidP="00205A9D">
      <w:pPr>
        <w:numPr>
          <w:ilvl w:val="1"/>
          <w:numId w:val="38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Os participantes vão implementar um sistema simples em Python que simula uma loja on</w:t>
      </w:r>
      <w:r w:rsidR="008B21FE">
        <w:rPr>
          <w:rFonts w:ascii="Poppins" w:hAnsi="Poppins" w:cs="Poppins"/>
          <w:noProof/>
        </w:rPr>
        <w:t>-</w:t>
      </w:r>
      <w:r w:rsidRPr="006A4F54">
        <w:rPr>
          <w:rFonts w:ascii="Poppins" w:hAnsi="Poppins" w:cs="Poppins"/>
          <w:noProof/>
        </w:rPr>
        <w:t>line. Primeiro, eles vão construir uma versão monolítica, em seguida, refatorar para micros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erviços, focando em escalabilidade e performance.</w:t>
      </w:r>
    </w:p>
    <w:p w14:paraId="5011CFCA" w14:textId="739989B9" w:rsidR="00205A9D" w:rsidRPr="006A4F54" w:rsidRDefault="00205A9D" w:rsidP="00205A9D">
      <w:pPr>
        <w:numPr>
          <w:ilvl w:val="0"/>
          <w:numId w:val="38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Explicação dos </w:t>
      </w:r>
      <w:r w:rsidR="008B21FE">
        <w:rPr>
          <w:rFonts w:ascii="Poppins" w:hAnsi="Poppins" w:cs="Poppins"/>
          <w:b/>
          <w:bCs/>
          <w:noProof/>
        </w:rPr>
        <w:t>p</w:t>
      </w:r>
      <w:r w:rsidR="008B21FE" w:rsidRPr="006A4F54">
        <w:rPr>
          <w:rFonts w:ascii="Poppins" w:hAnsi="Poppins" w:cs="Poppins"/>
          <w:b/>
          <w:bCs/>
          <w:noProof/>
        </w:rPr>
        <w:t>assos</w:t>
      </w:r>
      <w:r w:rsidRPr="006A4F54">
        <w:rPr>
          <w:rFonts w:ascii="Poppins" w:hAnsi="Poppins" w:cs="Poppins"/>
          <w:b/>
          <w:bCs/>
          <w:noProof/>
        </w:rPr>
        <w:t>:</w:t>
      </w:r>
    </w:p>
    <w:p w14:paraId="565D4722" w14:textId="55777D46" w:rsidR="00205A9D" w:rsidRPr="006A4F54" w:rsidRDefault="00205A9D" w:rsidP="00205A9D">
      <w:pPr>
        <w:numPr>
          <w:ilvl w:val="1"/>
          <w:numId w:val="38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Passo 1: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i</w:t>
      </w:r>
      <w:r w:rsidRPr="006A4F54">
        <w:rPr>
          <w:rFonts w:ascii="Poppins" w:hAnsi="Poppins" w:cs="Poppins"/>
          <w:noProof/>
        </w:rPr>
        <w:t>mplementar uma versão monolítica da loja on</w:t>
      </w:r>
      <w:r w:rsidR="008B21FE">
        <w:rPr>
          <w:rFonts w:ascii="Poppins" w:hAnsi="Poppins" w:cs="Poppins"/>
          <w:noProof/>
        </w:rPr>
        <w:t>-</w:t>
      </w:r>
      <w:r w:rsidRPr="006A4F54">
        <w:rPr>
          <w:rFonts w:ascii="Poppins" w:hAnsi="Poppins" w:cs="Poppins"/>
          <w:noProof/>
        </w:rPr>
        <w:t>line, com todas as funcionalidades integradas</w:t>
      </w:r>
      <w:r w:rsidR="008B21FE">
        <w:rPr>
          <w:rFonts w:ascii="Poppins" w:hAnsi="Poppins" w:cs="Poppins"/>
          <w:noProof/>
        </w:rPr>
        <w:t>;</w:t>
      </w:r>
    </w:p>
    <w:p w14:paraId="537EB985" w14:textId="01B7E4A9" w:rsidR="00205A9D" w:rsidRPr="006A4F54" w:rsidRDefault="00205A9D" w:rsidP="00205A9D">
      <w:pPr>
        <w:numPr>
          <w:ilvl w:val="1"/>
          <w:numId w:val="38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Passo 2: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r</w:t>
      </w:r>
      <w:r w:rsidRPr="006A4F54">
        <w:rPr>
          <w:rFonts w:ascii="Poppins" w:hAnsi="Poppins" w:cs="Poppins"/>
          <w:noProof/>
        </w:rPr>
        <w:t>efatorar o código para separar as funcionalidades em micros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erviços, aplicando técnicas para melhorar a escalabilidade e performance</w:t>
      </w:r>
      <w:r w:rsidR="008B21FE">
        <w:rPr>
          <w:rFonts w:ascii="Poppins" w:hAnsi="Poppins" w:cs="Poppins"/>
          <w:noProof/>
        </w:rPr>
        <w:t>;</w:t>
      </w:r>
    </w:p>
    <w:p w14:paraId="3F9FF8CF" w14:textId="06CBDB8C" w:rsidR="00205A9D" w:rsidRPr="006A4F54" w:rsidRDefault="00205A9D" w:rsidP="00205A9D">
      <w:pPr>
        <w:numPr>
          <w:ilvl w:val="1"/>
          <w:numId w:val="38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Passo 3: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t</w:t>
      </w:r>
      <w:r w:rsidRPr="006A4F54">
        <w:rPr>
          <w:rFonts w:ascii="Poppins" w:hAnsi="Poppins" w:cs="Poppins"/>
          <w:noProof/>
        </w:rPr>
        <w:t>estar a aplicação para analisar as melhorias de performance e escalabilidade.</w:t>
      </w:r>
    </w:p>
    <w:p w14:paraId="64546252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1DA77BE4" w14:textId="2A431AAB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4. Atividade </w:t>
      </w:r>
      <w:r w:rsidR="00A44E45">
        <w:rPr>
          <w:rFonts w:ascii="Poppins" w:hAnsi="Poppins" w:cs="Poppins"/>
          <w:b/>
          <w:bCs/>
          <w:noProof/>
        </w:rPr>
        <w:t>p</w:t>
      </w:r>
      <w:r w:rsidRPr="006A4F54">
        <w:rPr>
          <w:rFonts w:ascii="Poppins" w:hAnsi="Poppins" w:cs="Poppins"/>
          <w:b/>
          <w:bCs/>
          <w:noProof/>
        </w:rPr>
        <w:t>rática em Python</w:t>
      </w:r>
    </w:p>
    <w:p w14:paraId="2835C366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153CDBA0" w14:textId="55B24D85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Objetivo: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c</w:t>
      </w:r>
      <w:r w:rsidR="008B21FE" w:rsidRPr="006A4F54">
        <w:rPr>
          <w:rFonts w:ascii="Poppins" w:hAnsi="Poppins" w:cs="Poppins"/>
          <w:noProof/>
        </w:rPr>
        <w:t xml:space="preserve">olocar </w:t>
      </w:r>
      <w:r w:rsidRPr="006A4F54">
        <w:rPr>
          <w:rFonts w:ascii="Poppins" w:hAnsi="Poppins" w:cs="Poppins"/>
          <w:noProof/>
        </w:rPr>
        <w:t>em prática os conceitos e padrões aprendidos, implementando uma loja on</w:t>
      </w:r>
      <w:r w:rsidR="008B21FE">
        <w:rPr>
          <w:rFonts w:ascii="Poppins" w:hAnsi="Poppins" w:cs="Poppins"/>
          <w:noProof/>
        </w:rPr>
        <w:t>-</w:t>
      </w:r>
      <w:r w:rsidRPr="006A4F54">
        <w:rPr>
          <w:rFonts w:ascii="Poppins" w:hAnsi="Poppins" w:cs="Poppins"/>
          <w:noProof/>
        </w:rPr>
        <w:t>line em duas etapas: primeiro como uma arquitetura monolítica e depois refatorando para micros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erviços.</w:t>
      </w:r>
    </w:p>
    <w:p w14:paraId="6075A550" w14:textId="77777777" w:rsidR="00205A9D" w:rsidRPr="006A4F54" w:rsidRDefault="00205A9D" w:rsidP="00205A9D">
      <w:pPr>
        <w:rPr>
          <w:rFonts w:ascii="Poppins" w:hAnsi="Poppins" w:cs="Poppins"/>
          <w:noProof/>
        </w:rPr>
      </w:pPr>
    </w:p>
    <w:p w14:paraId="2B01C686" w14:textId="3454D8F9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Passo 1: Implementação </w:t>
      </w:r>
      <w:r w:rsidR="008B21FE">
        <w:rPr>
          <w:rFonts w:ascii="Poppins" w:hAnsi="Poppins" w:cs="Poppins"/>
          <w:b/>
          <w:bCs/>
          <w:noProof/>
        </w:rPr>
        <w:t>m</w:t>
      </w:r>
      <w:r w:rsidR="008B21FE" w:rsidRPr="006A4F54">
        <w:rPr>
          <w:rFonts w:ascii="Poppins" w:hAnsi="Poppins" w:cs="Poppins"/>
          <w:b/>
          <w:bCs/>
          <w:noProof/>
        </w:rPr>
        <w:t>onolítica</w:t>
      </w:r>
    </w:p>
    <w:p w14:paraId="56146FFC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6573A06F" w14:textId="77777777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class OnlineStore:</w:t>
      </w:r>
    </w:p>
    <w:p w14:paraId="1FDEACE0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</w:rPr>
        <w:t xml:space="preserve">    </w:t>
      </w:r>
      <w:r w:rsidRPr="006A4F54">
        <w:rPr>
          <w:rFonts w:ascii="Poppins" w:hAnsi="Poppins" w:cs="Poppins"/>
          <w:noProof/>
          <w:lang w:val="en-US"/>
        </w:rPr>
        <w:t>def __init__(self):</w:t>
      </w:r>
    </w:p>
    <w:p w14:paraId="3C9ACC17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self.users = []</w:t>
      </w:r>
    </w:p>
    <w:p w14:paraId="19946979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self.products = []</w:t>
      </w:r>
    </w:p>
    <w:p w14:paraId="6D9EF5A3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self.orders = []</w:t>
      </w:r>
    </w:p>
    <w:p w14:paraId="06424E47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38C1A806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register_user(self, user):</w:t>
      </w:r>
    </w:p>
    <w:p w14:paraId="7857CACA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self.users.append(user)</w:t>
      </w:r>
    </w:p>
    <w:p w14:paraId="5B0B94B4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665497D4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add_product(self, product):</w:t>
      </w:r>
    </w:p>
    <w:p w14:paraId="56518312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self.products.append(product)</w:t>
      </w:r>
    </w:p>
    <w:p w14:paraId="101E2854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6FFDC95F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place_order(self, user, product):</w:t>
      </w:r>
    </w:p>
    <w:p w14:paraId="76233DD1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if product in self.products:</w:t>
      </w:r>
    </w:p>
    <w:p w14:paraId="410761F4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    self.orders.append((user, product))</w:t>
      </w:r>
    </w:p>
    <w:p w14:paraId="53459E30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    return "Order placed successfully"</w:t>
      </w:r>
    </w:p>
    <w:p w14:paraId="30D27B65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return "Product not available"</w:t>
      </w:r>
    </w:p>
    <w:p w14:paraId="15D49102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16CBBFDD" w14:textId="77777777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# Exemplo de uso</w:t>
      </w:r>
    </w:p>
    <w:p w14:paraId="218C355D" w14:textId="77777777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store = OnlineStore()</w:t>
      </w:r>
    </w:p>
    <w:p w14:paraId="1AE7ED7B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store.register_user("Alice")</w:t>
      </w:r>
    </w:p>
    <w:p w14:paraId="4E8E401B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store.add_product("Laptop")</w:t>
      </w:r>
    </w:p>
    <w:p w14:paraId="569EE910" w14:textId="423E1D08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print(store.place_order("Alice", "Laptop"))</w:t>
      </w:r>
    </w:p>
    <w:p w14:paraId="05A418CA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1B54F084" w14:textId="3614A811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Passo 2: Refatoração para </w:t>
      </w:r>
      <w:r w:rsidR="008B21FE">
        <w:rPr>
          <w:rFonts w:ascii="Poppins" w:hAnsi="Poppins" w:cs="Poppins"/>
          <w:b/>
          <w:bCs/>
          <w:noProof/>
        </w:rPr>
        <w:t>m</w:t>
      </w:r>
      <w:r w:rsidR="008B21FE" w:rsidRPr="006A4F54">
        <w:rPr>
          <w:rFonts w:ascii="Poppins" w:hAnsi="Poppins" w:cs="Poppins"/>
          <w:b/>
          <w:bCs/>
          <w:noProof/>
        </w:rPr>
        <w:t>icros</w:t>
      </w:r>
      <w:r w:rsidR="008B21FE">
        <w:rPr>
          <w:rFonts w:ascii="Poppins" w:hAnsi="Poppins" w:cs="Poppins"/>
          <w:b/>
          <w:bCs/>
          <w:noProof/>
        </w:rPr>
        <w:t>s</w:t>
      </w:r>
      <w:r w:rsidR="008B21FE" w:rsidRPr="006A4F54">
        <w:rPr>
          <w:rFonts w:ascii="Poppins" w:hAnsi="Poppins" w:cs="Poppins"/>
          <w:b/>
          <w:bCs/>
          <w:noProof/>
        </w:rPr>
        <w:t>erviços</w:t>
      </w:r>
    </w:p>
    <w:p w14:paraId="53B615C9" w14:textId="77777777" w:rsidR="00205A9D" w:rsidRPr="006A4F54" w:rsidRDefault="00205A9D" w:rsidP="00205A9D">
      <w:pPr>
        <w:rPr>
          <w:rFonts w:ascii="Poppins" w:hAnsi="Poppins" w:cs="Poppins"/>
          <w:noProof/>
        </w:rPr>
      </w:pPr>
    </w:p>
    <w:p w14:paraId="2DADC797" w14:textId="77777777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class UserService:</w:t>
      </w:r>
    </w:p>
    <w:p w14:paraId="7ECEC338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</w:rPr>
        <w:t xml:space="preserve">    </w:t>
      </w:r>
      <w:r w:rsidRPr="006A4F54">
        <w:rPr>
          <w:rFonts w:ascii="Poppins" w:hAnsi="Poppins" w:cs="Poppins"/>
          <w:noProof/>
          <w:lang w:val="en-US"/>
        </w:rPr>
        <w:t>def __init__(self):</w:t>
      </w:r>
    </w:p>
    <w:p w14:paraId="5D24339A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self.users = []</w:t>
      </w:r>
    </w:p>
    <w:p w14:paraId="50DC8950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378CB142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register_user(self, user):</w:t>
      </w:r>
    </w:p>
    <w:p w14:paraId="2B78F9BC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self.users.append(user)</w:t>
      </w:r>
    </w:p>
    <w:p w14:paraId="5B116315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451308E6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class ProductService:</w:t>
      </w:r>
    </w:p>
    <w:p w14:paraId="06494B75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__init__(self):</w:t>
      </w:r>
    </w:p>
    <w:p w14:paraId="44E06A32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self.products = []</w:t>
      </w:r>
    </w:p>
    <w:p w14:paraId="7056DDD2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4F88C370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add_product(self, product):</w:t>
      </w:r>
    </w:p>
    <w:p w14:paraId="4CBE8D28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self.products.append(product)</w:t>
      </w:r>
    </w:p>
    <w:p w14:paraId="453A1FD5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61E40239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check_availability(self, product):</w:t>
      </w:r>
    </w:p>
    <w:p w14:paraId="0336285E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return product in self.products</w:t>
      </w:r>
    </w:p>
    <w:p w14:paraId="4FB74197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445C147A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class OrderService:</w:t>
      </w:r>
    </w:p>
    <w:p w14:paraId="1B8A55E7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__init__(self):</w:t>
      </w:r>
    </w:p>
    <w:p w14:paraId="250E40A2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self.orders = []</w:t>
      </w:r>
    </w:p>
    <w:p w14:paraId="2ED245CB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53CC4666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place_order(self, user, product, product_service):</w:t>
      </w:r>
    </w:p>
    <w:p w14:paraId="5EB5A619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if product_service.check_availability(product):</w:t>
      </w:r>
    </w:p>
    <w:p w14:paraId="79B1EE43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    self.orders.append((user, product))</w:t>
      </w:r>
    </w:p>
    <w:p w14:paraId="3A0E70BC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    return "Order placed successfully"</w:t>
      </w:r>
    </w:p>
    <w:p w14:paraId="5707A174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return "Product not available"</w:t>
      </w:r>
    </w:p>
    <w:p w14:paraId="5AC9D214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0B8D3B89" w14:textId="69B68BA5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# Exemplo de uso com micros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</w:t>
      </w:r>
    </w:p>
    <w:p w14:paraId="4431AA52" w14:textId="77777777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user_service = UserService()</w:t>
      </w:r>
    </w:p>
    <w:p w14:paraId="405FE46E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product_service = ProductService()</w:t>
      </w:r>
    </w:p>
    <w:p w14:paraId="39CB253B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order_service = OrderService()</w:t>
      </w:r>
    </w:p>
    <w:p w14:paraId="41601709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1E607C81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user_service.register_user("Alice")</w:t>
      </w:r>
    </w:p>
    <w:p w14:paraId="7695183B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product_service.add_product("Laptop")</w:t>
      </w:r>
    </w:p>
    <w:p w14:paraId="720168D6" w14:textId="50CF988D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print(order_service.place_order("Alice", "Laptop", product_service))</w:t>
      </w:r>
    </w:p>
    <w:p w14:paraId="222FE3D8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5FAD3880" w14:textId="51806553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Passo 3: Testes e </w:t>
      </w:r>
      <w:r w:rsidR="008B21FE">
        <w:rPr>
          <w:rFonts w:ascii="Poppins" w:hAnsi="Poppins" w:cs="Poppins"/>
          <w:b/>
          <w:bCs/>
          <w:noProof/>
        </w:rPr>
        <w:t>a</w:t>
      </w:r>
      <w:r w:rsidR="008B21FE" w:rsidRPr="006A4F54">
        <w:rPr>
          <w:rFonts w:ascii="Poppins" w:hAnsi="Poppins" w:cs="Poppins"/>
          <w:b/>
          <w:bCs/>
          <w:noProof/>
        </w:rPr>
        <w:t>nálise</w:t>
      </w:r>
    </w:p>
    <w:p w14:paraId="135D7EEA" w14:textId="45BBF020" w:rsidR="00205A9D" w:rsidRPr="006A4F54" w:rsidRDefault="00205A9D" w:rsidP="00205A9D">
      <w:pPr>
        <w:numPr>
          <w:ilvl w:val="0"/>
          <w:numId w:val="39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Testes: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e</w:t>
      </w:r>
      <w:r w:rsidR="008B21FE" w:rsidRPr="006A4F54">
        <w:rPr>
          <w:rFonts w:ascii="Poppins" w:hAnsi="Poppins" w:cs="Poppins"/>
          <w:noProof/>
        </w:rPr>
        <w:t xml:space="preserve">xecute </w:t>
      </w:r>
      <w:r w:rsidRPr="006A4F54">
        <w:rPr>
          <w:rFonts w:ascii="Poppins" w:hAnsi="Poppins" w:cs="Poppins"/>
          <w:noProof/>
        </w:rPr>
        <w:t>as duas versões, monolítica e micro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serviços, e compare como cada uma lida com um aumento na carga (simulado por loops ou múltiplas chamadas).</w:t>
      </w:r>
    </w:p>
    <w:p w14:paraId="04DA8684" w14:textId="55F7E6B2" w:rsidR="00205A9D" w:rsidRPr="006A4F54" w:rsidRDefault="00205A9D" w:rsidP="00205A9D">
      <w:pPr>
        <w:numPr>
          <w:ilvl w:val="0"/>
          <w:numId w:val="39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Análise: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di</w:t>
      </w:r>
      <w:r w:rsidR="008B21FE" w:rsidRPr="006A4F54">
        <w:rPr>
          <w:rFonts w:ascii="Poppins" w:hAnsi="Poppins" w:cs="Poppins"/>
          <w:noProof/>
        </w:rPr>
        <w:t xml:space="preserve">scuta </w:t>
      </w:r>
      <w:r w:rsidRPr="006A4F54">
        <w:rPr>
          <w:rFonts w:ascii="Poppins" w:hAnsi="Poppins" w:cs="Poppins"/>
          <w:noProof/>
        </w:rPr>
        <w:t>como a refatoração para micros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 impactou a escalabilidade e performance. Quais melhorias foram observadas? Houve algum novo desafio?</w:t>
      </w:r>
    </w:p>
    <w:p w14:paraId="12FC6128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4E672F93" w14:textId="225A2A29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5. Discussão e </w:t>
      </w:r>
      <w:r w:rsidR="008B21FE">
        <w:rPr>
          <w:rFonts w:ascii="Poppins" w:hAnsi="Poppins" w:cs="Poppins"/>
          <w:b/>
          <w:bCs/>
          <w:noProof/>
        </w:rPr>
        <w:t>r</w:t>
      </w:r>
      <w:r w:rsidR="008B21FE" w:rsidRPr="006A4F54">
        <w:rPr>
          <w:rFonts w:ascii="Poppins" w:hAnsi="Poppins" w:cs="Poppins"/>
          <w:b/>
          <w:bCs/>
          <w:noProof/>
        </w:rPr>
        <w:t>eflexão</w:t>
      </w:r>
    </w:p>
    <w:p w14:paraId="52D22858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6798E807" w14:textId="78102528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Objetivo: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r</w:t>
      </w:r>
      <w:r w:rsidR="008B21FE" w:rsidRPr="006A4F54">
        <w:rPr>
          <w:rFonts w:ascii="Poppins" w:hAnsi="Poppins" w:cs="Poppins"/>
          <w:noProof/>
        </w:rPr>
        <w:t xml:space="preserve">efletir </w:t>
      </w:r>
      <w:r w:rsidRPr="006A4F54">
        <w:rPr>
          <w:rFonts w:ascii="Poppins" w:hAnsi="Poppins" w:cs="Poppins"/>
          <w:noProof/>
        </w:rPr>
        <w:t>sobre o que foi aprendido e discutir como a escalabilidade e performance são afetadas pela arquitetura escolhida.</w:t>
      </w:r>
    </w:p>
    <w:p w14:paraId="700A3546" w14:textId="1E6E6D90" w:rsidR="00205A9D" w:rsidRPr="006A4F54" w:rsidRDefault="00205A9D" w:rsidP="00205A9D">
      <w:pPr>
        <w:numPr>
          <w:ilvl w:val="0"/>
          <w:numId w:val="40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Perguntas para </w:t>
      </w:r>
      <w:r w:rsidR="008B21FE">
        <w:rPr>
          <w:rFonts w:ascii="Poppins" w:hAnsi="Poppins" w:cs="Poppins"/>
          <w:b/>
          <w:bCs/>
          <w:noProof/>
        </w:rPr>
        <w:t>r</w:t>
      </w:r>
      <w:r w:rsidR="008B21FE" w:rsidRPr="006A4F54">
        <w:rPr>
          <w:rFonts w:ascii="Poppins" w:hAnsi="Poppins" w:cs="Poppins"/>
          <w:b/>
          <w:bCs/>
          <w:noProof/>
        </w:rPr>
        <w:t>eflexão</w:t>
      </w:r>
      <w:r w:rsidRPr="006A4F54">
        <w:rPr>
          <w:rFonts w:ascii="Poppins" w:hAnsi="Poppins" w:cs="Poppins"/>
          <w:b/>
          <w:bCs/>
          <w:noProof/>
        </w:rPr>
        <w:t>:</w:t>
      </w:r>
    </w:p>
    <w:p w14:paraId="52AAAB60" w14:textId="714CE136" w:rsidR="00205A9D" w:rsidRPr="006A4F54" w:rsidRDefault="00205A9D" w:rsidP="00205A9D">
      <w:pPr>
        <w:numPr>
          <w:ilvl w:val="1"/>
          <w:numId w:val="40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Como a refatoração para micro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serviços afetou a escalabilidade do sistema?</w:t>
      </w:r>
    </w:p>
    <w:p w14:paraId="787D5FC2" w14:textId="77777777" w:rsidR="00205A9D" w:rsidRPr="006A4F54" w:rsidRDefault="00205A9D" w:rsidP="00205A9D">
      <w:pPr>
        <w:numPr>
          <w:ilvl w:val="1"/>
          <w:numId w:val="40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Quais foram as principais diferenças de performance entre as duas arquiteturas?</w:t>
      </w:r>
    </w:p>
    <w:p w14:paraId="7CCF862A" w14:textId="77777777" w:rsidR="00205A9D" w:rsidRPr="006A4F54" w:rsidRDefault="00205A9D" w:rsidP="00205A9D">
      <w:pPr>
        <w:numPr>
          <w:ilvl w:val="1"/>
          <w:numId w:val="40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Que outros aspectos poderiam ser otimizados para melhorar ainda mais a performance e escalabilidade?</w:t>
      </w:r>
    </w:p>
    <w:p w14:paraId="3F3744AF" w14:textId="77777777" w:rsidR="00205A9D" w:rsidRPr="006A4F54" w:rsidRDefault="00205A9D" w:rsidP="00205A9D">
      <w:pPr>
        <w:rPr>
          <w:rFonts w:ascii="Poppins" w:hAnsi="Poppins" w:cs="Poppins"/>
          <w:noProof/>
        </w:rPr>
      </w:pPr>
    </w:p>
    <w:p w14:paraId="05FE06F7" w14:textId="77777777" w:rsidR="007F6FB7" w:rsidRPr="006A4F54" w:rsidRDefault="007F6FB7" w:rsidP="007F6FB7">
      <w:pPr>
        <w:ind w:left="1440"/>
        <w:rPr>
          <w:rFonts w:ascii="Poppins" w:hAnsi="Poppins" w:cs="Poppins"/>
          <w:noProof/>
        </w:rPr>
      </w:pPr>
    </w:p>
    <w:p w14:paraId="050BB83B" w14:textId="77777777" w:rsidR="00E227A8" w:rsidRPr="006A4F54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6A4F54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3B1E1163" w14:textId="5AA319D5" w:rsidR="007366F9" w:rsidRPr="006A4F54" w:rsidRDefault="007366F9" w:rsidP="007366F9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 xml:space="preserve">Computador com </w:t>
      </w:r>
      <w:r w:rsidR="00A44E45">
        <w:rPr>
          <w:rFonts w:ascii="Poppins" w:hAnsi="Poppins" w:cs="Poppins"/>
          <w:noProof/>
        </w:rPr>
        <w:t xml:space="preserve">acesso à </w:t>
      </w:r>
      <w:r w:rsidR="008B21FE">
        <w:rPr>
          <w:rFonts w:ascii="Poppins" w:hAnsi="Poppins" w:cs="Poppins"/>
          <w:noProof/>
        </w:rPr>
        <w:t>i</w:t>
      </w:r>
      <w:r w:rsidRPr="006A4F54">
        <w:rPr>
          <w:rFonts w:ascii="Poppins" w:hAnsi="Poppins" w:cs="Poppins"/>
          <w:noProof/>
        </w:rPr>
        <w:t>nternet</w:t>
      </w:r>
      <w:r w:rsidR="008B21FE">
        <w:rPr>
          <w:rFonts w:ascii="Poppins" w:hAnsi="Poppins" w:cs="Poppins"/>
          <w:noProof/>
        </w:rPr>
        <w:t>;</w:t>
      </w:r>
    </w:p>
    <w:p w14:paraId="0B8DCF65" w14:textId="17909BC3" w:rsidR="007366F9" w:rsidRPr="006A4F54" w:rsidRDefault="007366F9" w:rsidP="007366F9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Caderno para anotações</w:t>
      </w:r>
      <w:r w:rsidR="008B21FE">
        <w:rPr>
          <w:rFonts w:ascii="Poppins" w:hAnsi="Poppins" w:cs="Poppins"/>
          <w:noProof/>
        </w:rPr>
        <w:t>;</w:t>
      </w:r>
    </w:p>
    <w:p w14:paraId="5A5A13A8" w14:textId="51EA56A3" w:rsidR="007366F9" w:rsidRPr="006A4F54" w:rsidRDefault="007366F9" w:rsidP="007366F9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1 caneta</w:t>
      </w:r>
      <w:r w:rsidR="008B21FE">
        <w:rPr>
          <w:rFonts w:ascii="Poppins" w:hAnsi="Poppins" w:cs="Poppins"/>
          <w:noProof/>
        </w:rPr>
        <w:t>.</w:t>
      </w:r>
    </w:p>
    <w:p w14:paraId="08004E8D" w14:textId="77777777" w:rsidR="00E227A8" w:rsidRPr="006A4F54" w:rsidRDefault="00E227A8" w:rsidP="007B6ABF">
      <w:pPr>
        <w:rPr>
          <w:rFonts w:ascii="Poppins" w:hAnsi="Poppins" w:cs="Poppins"/>
          <w:noProof/>
        </w:rPr>
      </w:pPr>
    </w:p>
    <w:p w14:paraId="717E17F7" w14:textId="77777777" w:rsidR="00506982" w:rsidRPr="006A4F54" w:rsidRDefault="00506982" w:rsidP="00506982">
      <w:pPr>
        <w:rPr>
          <w:rFonts w:ascii="Poppins" w:hAnsi="Poppins" w:cs="Poppins"/>
          <w:noProof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E227A8" w:rsidRPr="006A4F54" w14:paraId="0C35F990" w14:textId="77777777" w:rsidTr="00B45591">
        <w:tc>
          <w:tcPr>
            <w:tcW w:w="8919" w:type="dxa"/>
          </w:tcPr>
          <w:p w14:paraId="0D979B85" w14:textId="77777777" w:rsidR="00E227A8" w:rsidRPr="006A4F54" w:rsidRDefault="00E227A8" w:rsidP="00D252B7">
            <w:pPr>
              <w:rPr>
                <w:rFonts w:ascii="Poppins" w:hAnsi="Poppins" w:cs="Poppins"/>
                <w:noProof/>
                <w:sz w:val="21"/>
                <w:szCs w:val="21"/>
              </w:rPr>
            </w:pPr>
          </w:p>
        </w:tc>
      </w:tr>
      <w:tr w:rsidR="00E227A8" w:rsidRPr="006A4F54" w14:paraId="0D2A8271" w14:textId="77777777" w:rsidTr="00B45591">
        <w:tc>
          <w:tcPr>
            <w:tcW w:w="8919" w:type="dxa"/>
          </w:tcPr>
          <w:p w14:paraId="36559B10" w14:textId="77777777" w:rsidR="00E227A8" w:rsidRPr="006A4F54" w:rsidRDefault="00E227A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E227A8" w:rsidRPr="006A4F54" w14:paraId="12536CD2" w14:textId="77777777" w:rsidTr="00B45591">
        <w:tc>
          <w:tcPr>
            <w:tcW w:w="8919" w:type="dxa"/>
          </w:tcPr>
          <w:p w14:paraId="32DAE36C" w14:textId="77777777" w:rsidR="00E227A8" w:rsidRPr="006A4F54" w:rsidRDefault="00E227A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E227A8" w:rsidRPr="006A4F54" w14:paraId="176ED4E5" w14:textId="77777777" w:rsidTr="00B45591">
        <w:tc>
          <w:tcPr>
            <w:tcW w:w="8919" w:type="dxa"/>
          </w:tcPr>
          <w:p w14:paraId="25826BD0" w14:textId="77777777" w:rsidR="00E227A8" w:rsidRPr="006A4F54" w:rsidRDefault="00E227A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</w:tbl>
    <w:p w14:paraId="411A1B6C" w14:textId="77777777" w:rsidR="00E227A8" w:rsidRPr="006A4F54" w:rsidRDefault="00E227A8" w:rsidP="007B6ABF">
      <w:pPr>
        <w:pStyle w:val="PargrafodaLista"/>
        <w:spacing w:line="276" w:lineRule="auto"/>
        <w:rPr>
          <w:rFonts w:ascii="Poppins" w:hAnsi="Poppins" w:cs="Poppins"/>
          <w:noProof/>
        </w:rPr>
      </w:pPr>
    </w:p>
    <w:p w14:paraId="11AEEA30" w14:textId="77777777" w:rsidR="005A5A09" w:rsidRPr="006A4F54" w:rsidRDefault="005A5A09" w:rsidP="007366F9">
      <w:pPr>
        <w:spacing w:line="360" w:lineRule="auto"/>
        <w:rPr>
          <w:rFonts w:ascii="Poppins" w:eastAsia="Arial Unicode MS" w:hAnsi="Poppins" w:cs="Poppins"/>
        </w:rPr>
      </w:pPr>
    </w:p>
    <w:sectPr w:rsidR="005A5A09" w:rsidRPr="006A4F5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20DE2" w14:textId="77777777" w:rsidR="00584A5C" w:rsidRDefault="00584A5C">
      <w:r>
        <w:separator/>
      </w:r>
    </w:p>
  </w:endnote>
  <w:endnote w:type="continuationSeparator" w:id="0">
    <w:p w14:paraId="590D496D" w14:textId="77777777" w:rsidR="00584A5C" w:rsidRDefault="00584A5C">
      <w:r>
        <w:continuationSeparator/>
      </w:r>
    </w:p>
  </w:endnote>
  <w:endnote w:type="continuationNotice" w:id="1">
    <w:p w14:paraId="7A1C28D5" w14:textId="77777777" w:rsidR="00584A5C" w:rsidRDefault="00584A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5883645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A44E45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A44E45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</w:t>
            </w:r>
            <w:r w:rsidR="00A44E45">
              <w:rPr>
                <w:rFonts w:ascii="Poppins" w:hAnsi="Poppins" w:cs="Poppins"/>
                <w:sz w:val="20"/>
                <w:szCs w:val="20"/>
              </w:rPr>
              <w:t>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AF877" w14:textId="77777777" w:rsidR="00E53ABD" w:rsidRDefault="00E53A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9E24F" w14:textId="77777777" w:rsidR="00584A5C" w:rsidRDefault="00584A5C">
      <w:r>
        <w:separator/>
      </w:r>
    </w:p>
  </w:footnote>
  <w:footnote w:type="continuationSeparator" w:id="0">
    <w:p w14:paraId="560A7720" w14:textId="77777777" w:rsidR="00584A5C" w:rsidRDefault="00584A5C">
      <w:r>
        <w:continuationSeparator/>
      </w:r>
    </w:p>
  </w:footnote>
  <w:footnote w:type="continuationNotice" w:id="1">
    <w:p w14:paraId="23316336" w14:textId="77777777" w:rsidR="00584A5C" w:rsidRDefault="00584A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81036" w14:textId="77777777" w:rsidR="00E53ABD" w:rsidRDefault="00E53A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2F4158B2" w:rsidR="00E227A8" w:rsidRDefault="00E53ABD" w:rsidP="00E227A8">
    <w:pPr>
      <w:pStyle w:val="Cabealho"/>
      <w:jc w:val="right"/>
    </w:pPr>
    <w:r>
      <w:rPr>
        <w:noProof/>
      </w:rPr>
      <w:drawing>
        <wp:inline distT="0" distB="0" distL="0" distR="0" wp14:anchorId="78F46BEB" wp14:editId="19C1016E">
          <wp:extent cx="1879203" cy="846001"/>
          <wp:effectExtent l="0" t="0" r="6985" b="0"/>
          <wp:docPr id="1305981609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598160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607D" w14:textId="77777777" w:rsidR="00E53ABD" w:rsidRDefault="00E53AB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A1D"/>
    <w:multiLevelType w:val="multilevel"/>
    <w:tmpl w:val="B26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6E9E"/>
    <w:multiLevelType w:val="hybridMultilevel"/>
    <w:tmpl w:val="DBBC6AF4"/>
    <w:lvl w:ilvl="0" w:tplc="8ACC5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7EF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4D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24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CA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C31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4F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340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F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DC4627"/>
    <w:multiLevelType w:val="multilevel"/>
    <w:tmpl w:val="F86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E451F"/>
    <w:multiLevelType w:val="multilevel"/>
    <w:tmpl w:val="F1A0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A2D6F"/>
    <w:multiLevelType w:val="multilevel"/>
    <w:tmpl w:val="9020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E77BF"/>
    <w:multiLevelType w:val="hybridMultilevel"/>
    <w:tmpl w:val="9DBCC4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A4B54"/>
    <w:multiLevelType w:val="multilevel"/>
    <w:tmpl w:val="473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6D358F"/>
    <w:multiLevelType w:val="multilevel"/>
    <w:tmpl w:val="F31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8269B"/>
    <w:multiLevelType w:val="multilevel"/>
    <w:tmpl w:val="6F10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227260"/>
    <w:multiLevelType w:val="multilevel"/>
    <w:tmpl w:val="5DE4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61916"/>
    <w:multiLevelType w:val="multilevel"/>
    <w:tmpl w:val="3168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1A7D6D"/>
    <w:multiLevelType w:val="multilevel"/>
    <w:tmpl w:val="260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83DD9"/>
    <w:multiLevelType w:val="multilevel"/>
    <w:tmpl w:val="FE8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C7D17"/>
    <w:multiLevelType w:val="multilevel"/>
    <w:tmpl w:val="383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89727A"/>
    <w:multiLevelType w:val="multilevel"/>
    <w:tmpl w:val="2074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F2D83"/>
    <w:multiLevelType w:val="multilevel"/>
    <w:tmpl w:val="60A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915A3"/>
    <w:multiLevelType w:val="multilevel"/>
    <w:tmpl w:val="7C10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982694"/>
    <w:multiLevelType w:val="multilevel"/>
    <w:tmpl w:val="8EC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942D5"/>
    <w:multiLevelType w:val="multilevel"/>
    <w:tmpl w:val="55B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4414A"/>
    <w:multiLevelType w:val="multilevel"/>
    <w:tmpl w:val="CD60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D75C39"/>
    <w:multiLevelType w:val="multilevel"/>
    <w:tmpl w:val="9470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283A97"/>
    <w:multiLevelType w:val="multilevel"/>
    <w:tmpl w:val="DEA2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C5DD8"/>
    <w:multiLevelType w:val="multilevel"/>
    <w:tmpl w:val="D2F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F0567"/>
    <w:multiLevelType w:val="multilevel"/>
    <w:tmpl w:val="BF58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774AA"/>
    <w:multiLevelType w:val="multilevel"/>
    <w:tmpl w:val="D11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200F0"/>
    <w:multiLevelType w:val="multilevel"/>
    <w:tmpl w:val="4F1C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A337E"/>
    <w:multiLevelType w:val="multilevel"/>
    <w:tmpl w:val="5EE0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36C31"/>
    <w:multiLevelType w:val="multilevel"/>
    <w:tmpl w:val="D9F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E161D1"/>
    <w:multiLevelType w:val="multilevel"/>
    <w:tmpl w:val="D7CE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D47E9"/>
    <w:multiLevelType w:val="multilevel"/>
    <w:tmpl w:val="170A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375A0"/>
    <w:multiLevelType w:val="multilevel"/>
    <w:tmpl w:val="8BDA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C74891"/>
    <w:multiLevelType w:val="multilevel"/>
    <w:tmpl w:val="481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D06E32"/>
    <w:multiLevelType w:val="multilevel"/>
    <w:tmpl w:val="7A1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3E4041"/>
    <w:multiLevelType w:val="hybridMultilevel"/>
    <w:tmpl w:val="9DBCC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952956"/>
    <w:multiLevelType w:val="multilevel"/>
    <w:tmpl w:val="0D6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DAA45F6"/>
    <w:multiLevelType w:val="multilevel"/>
    <w:tmpl w:val="499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28627">
    <w:abstractNumId w:val="14"/>
  </w:num>
  <w:num w:numId="2" w16cid:durableId="1115713199">
    <w:abstractNumId w:val="15"/>
  </w:num>
  <w:num w:numId="3" w16cid:durableId="1821843517">
    <w:abstractNumId w:val="38"/>
  </w:num>
  <w:num w:numId="4" w16cid:durableId="1682665340">
    <w:abstractNumId w:val="19"/>
  </w:num>
  <w:num w:numId="5" w16cid:durableId="1233349413">
    <w:abstractNumId w:val="1"/>
  </w:num>
  <w:num w:numId="6" w16cid:durableId="2031487608">
    <w:abstractNumId w:val="5"/>
  </w:num>
  <w:num w:numId="7" w16cid:durableId="1050229599">
    <w:abstractNumId w:val="36"/>
  </w:num>
  <w:num w:numId="8" w16cid:durableId="567771020">
    <w:abstractNumId w:val="12"/>
  </w:num>
  <w:num w:numId="9" w16cid:durableId="1016342747">
    <w:abstractNumId w:val="37"/>
  </w:num>
  <w:num w:numId="10" w16cid:durableId="768893947">
    <w:abstractNumId w:val="2"/>
  </w:num>
  <w:num w:numId="11" w16cid:durableId="1714887110">
    <w:abstractNumId w:val="23"/>
  </w:num>
  <w:num w:numId="12" w16cid:durableId="1190490019">
    <w:abstractNumId w:val="30"/>
  </w:num>
  <w:num w:numId="13" w16cid:durableId="1559631154">
    <w:abstractNumId w:val="0"/>
  </w:num>
  <w:num w:numId="14" w16cid:durableId="366105796">
    <w:abstractNumId w:val="11"/>
  </w:num>
  <w:num w:numId="15" w16cid:durableId="92747685">
    <w:abstractNumId w:val="6"/>
  </w:num>
  <w:num w:numId="16" w16cid:durableId="2033726262">
    <w:abstractNumId w:val="33"/>
  </w:num>
  <w:num w:numId="17" w16cid:durableId="1240098457">
    <w:abstractNumId w:val="17"/>
  </w:num>
  <w:num w:numId="18" w16cid:durableId="659620858">
    <w:abstractNumId w:val="39"/>
  </w:num>
  <w:num w:numId="19" w16cid:durableId="170728973">
    <w:abstractNumId w:val="7"/>
  </w:num>
  <w:num w:numId="20" w16cid:durableId="152572588">
    <w:abstractNumId w:val="34"/>
  </w:num>
  <w:num w:numId="21" w16cid:durableId="650671091">
    <w:abstractNumId w:val="27"/>
  </w:num>
  <w:num w:numId="22" w16cid:durableId="336083146">
    <w:abstractNumId w:val="25"/>
  </w:num>
  <w:num w:numId="23" w16cid:durableId="838035403">
    <w:abstractNumId w:val="20"/>
  </w:num>
  <w:num w:numId="24" w16cid:durableId="1383093576">
    <w:abstractNumId w:val="13"/>
  </w:num>
  <w:num w:numId="25" w16cid:durableId="1132820998">
    <w:abstractNumId w:val="21"/>
  </w:num>
  <w:num w:numId="26" w16cid:durableId="926812751">
    <w:abstractNumId w:val="35"/>
  </w:num>
  <w:num w:numId="27" w16cid:durableId="902445026">
    <w:abstractNumId w:val="22"/>
  </w:num>
  <w:num w:numId="28" w16cid:durableId="976641500">
    <w:abstractNumId w:val="10"/>
  </w:num>
  <w:num w:numId="29" w16cid:durableId="2050379185">
    <w:abstractNumId w:val="4"/>
  </w:num>
  <w:num w:numId="30" w16cid:durableId="1523084537">
    <w:abstractNumId w:val="8"/>
  </w:num>
  <w:num w:numId="31" w16cid:durableId="1076904455">
    <w:abstractNumId w:val="3"/>
  </w:num>
  <w:num w:numId="32" w16cid:durableId="1740637293">
    <w:abstractNumId w:val="18"/>
  </w:num>
  <w:num w:numId="33" w16cid:durableId="2009820295">
    <w:abstractNumId w:val="31"/>
  </w:num>
  <w:num w:numId="34" w16cid:durableId="245237695">
    <w:abstractNumId w:val="16"/>
  </w:num>
  <w:num w:numId="35" w16cid:durableId="2016566385">
    <w:abstractNumId w:val="24"/>
  </w:num>
  <w:num w:numId="36" w16cid:durableId="1706442082">
    <w:abstractNumId w:val="26"/>
  </w:num>
  <w:num w:numId="37" w16cid:durableId="1802573374">
    <w:abstractNumId w:val="9"/>
  </w:num>
  <w:num w:numId="38" w16cid:durableId="1946309230">
    <w:abstractNumId w:val="32"/>
  </w:num>
  <w:num w:numId="39" w16cid:durableId="434710372">
    <w:abstractNumId w:val="28"/>
  </w:num>
  <w:num w:numId="40" w16cid:durableId="2076509935">
    <w:abstractNumId w:val="2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4253F"/>
    <w:rsid w:val="00093C5A"/>
    <w:rsid w:val="000A4E65"/>
    <w:rsid w:val="000B3E77"/>
    <w:rsid w:val="000C6619"/>
    <w:rsid w:val="000F7DE9"/>
    <w:rsid w:val="00124756"/>
    <w:rsid w:val="00160195"/>
    <w:rsid w:val="00164BB5"/>
    <w:rsid w:val="001A2D86"/>
    <w:rsid w:val="001A32C9"/>
    <w:rsid w:val="001A3C50"/>
    <w:rsid w:val="001A7BA4"/>
    <w:rsid w:val="001C335A"/>
    <w:rsid w:val="001E7BC0"/>
    <w:rsid w:val="001F62C5"/>
    <w:rsid w:val="00205A9D"/>
    <w:rsid w:val="002344C7"/>
    <w:rsid w:val="002372B1"/>
    <w:rsid w:val="00244896"/>
    <w:rsid w:val="00244F7C"/>
    <w:rsid w:val="00252F67"/>
    <w:rsid w:val="00256D8D"/>
    <w:rsid w:val="002632D3"/>
    <w:rsid w:val="00264B4F"/>
    <w:rsid w:val="00264B6B"/>
    <w:rsid w:val="00270124"/>
    <w:rsid w:val="00296284"/>
    <w:rsid w:val="002C6EC9"/>
    <w:rsid w:val="002D1A6D"/>
    <w:rsid w:val="002D51E3"/>
    <w:rsid w:val="002E6314"/>
    <w:rsid w:val="003009B4"/>
    <w:rsid w:val="003031BD"/>
    <w:rsid w:val="003365AE"/>
    <w:rsid w:val="00367C72"/>
    <w:rsid w:val="00370BDE"/>
    <w:rsid w:val="0039120C"/>
    <w:rsid w:val="003C032E"/>
    <w:rsid w:val="003D71CA"/>
    <w:rsid w:val="00435145"/>
    <w:rsid w:val="00454835"/>
    <w:rsid w:val="00461C9C"/>
    <w:rsid w:val="00464B32"/>
    <w:rsid w:val="00491C71"/>
    <w:rsid w:val="004B66A3"/>
    <w:rsid w:val="004C05AF"/>
    <w:rsid w:val="004C0643"/>
    <w:rsid w:val="004C3C34"/>
    <w:rsid w:val="004D576A"/>
    <w:rsid w:val="004E713D"/>
    <w:rsid w:val="00506982"/>
    <w:rsid w:val="00531B75"/>
    <w:rsid w:val="0054587F"/>
    <w:rsid w:val="005517B2"/>
    <w:rsid w:val="00557F81"/>
    <w:rsid w:val="00583CF6"/>
    <w:rsid w:val="00584A5C"/>
    <w:rsid w:val="00585F34"/>
    <w:rsid w:val="005A5A09"/>
    <w:rsid w:val="005D0001"/>
    <w:rsid w:val="005E4165"/>
    <w:rsid w:val="005F74BB"/>
    <w:rsid w:val="0060776C"/>
    <w:rsid w:val="00623320"/>
    <w:rsid w:val="0063273B"/>
    <w:rsid w:val="0064777E"/>
    <w:rsid w:val="00664857"/>
    <w:rsid w:val="00676B29"/>
    <w:rsid w:val="006A4F54"/>
    <w:rsid w:val="006B3AE9"/>
    <w:rsid w:val="006D294F"/>
    <w:rsid w:val="006D6729"/>
    <w:rsid w:val="0073196B"/>
    <w:rsid w:val="007366F9"/>
    <w:rsid w:val="007671B4"/>
    <w:rsid w:val="00773A8C"/>
    <w:rsid w:val="0078262D"/>
    <w:rsid w:val="007B6ABF"/>
    <w:rsid w:val="007F6FB7"/>
    <w:rsid w:val="00814E58"/>
    <w:rsid w:val="00815472"/>
    <w:rsid w:val="00830860"/>
    <w:rsid w:val="0083474B"/>
    <w:rsid w:val="00836015"/>
    <w:rsid w:val="00841D59"/>
    <w:rsid w:val="00851368"/>
    <w:rsid w:val="0086552E"/>
    <w:rsid w:val="0087232A"/>
    <w:rsid w:val="008924A7"/>
    <w:rsid w:val="008925A9"/>
    <w:rsid w:val="008964EE"/>
    <w:rsid w:val="008B21FE"/>
    <w:rsid w:val="008B4C24"/>
    <w:rsid w:val="008F775A"/>
    <w:rsid w:val="00905E76"/>
    <w:rsid w:val="00906821"/>
    <w:rsid w:val="0092769D"/>
    <w:rsid w:val="00933178"/>
    <w:rsid w:val="00966015"/>
    <w:rsid w:val="009A54ED"/>
    <w:rsid w:val="009B2B65"/>
    <w:rsid w:val="009B33B6"/>
    <w:rsid w:val="00A055F8"/>
    <w:rsid w:val="00A07DAE"/>
    <w:rsid w:val="00A44E45"/>
    <w:rsid w:val="00A6430C"/>
    <w:rsid w:val="00AA60A0"/>
    <w:rsid w:val="00AD684B"/>
    <w:rsid w:val="00AD78A6"/>
    <w:rsid w:val="00AE719E"/>
    <w:rsid w:val="00AF54D7"/>
    <w:rsid w:val="00B45591"/>
    <w:rsid w:val="00BA6A76"/>
    <w:rsid w:val="00BC78AE"/>
    <w:rsid w:val="00BF0D17"/>
    <w:rsid w:val="00C12E4A"/>
    <w:rsid w:val="00C13547"/>
    <w:rsid w:val="00C42339"/>
    <w:rsid w:val="00C4350C"/>
    <w:rsid w:val="00C4723D"/>
    <w:rsid w:val="00C6070E"/>
    <w:rsid w:val="00C62CE1"/>
    <w:rsid w:val="00C749B6"/>
    <w:rsid w:val="00C96C18"/>
    <w:rsid w:val="00CA4523"/>
    <w:rsid w:val="00CC2A45"/>
    <w:rsid w:val="00CF76E4"/>
    <w:rsid w:val="00D03B93"/>
    <w:rsid w:val="00D05B9C"/>
    <w:rsid w:val="00D17FF4"/>
    <w:rsid w:val="00D21524"/>
    <w:rsid w:val="00D252B7"/>
    <w:rsid w:val="00D553AB"/>
    <w:rsid w:val="00D61A8F"/>
    <w:rsid w:val="00DC203A"/>
    <w:rsid w:val="00DD5204"/>
    <w:rsid w:val="00DE0C0D"/>
    <w:rsid w:val="00E10D86"/>
    <w:rsid w:val="00E12E26"/>
    <w:rsid w:val="00E227A8"/>
    <w:rsid w:val="00E31485"/>
    <w:rsid w:val="00E400A6"/>
    <w:rsid w:val="00E53ABD"/>
    <w:rsid w:val="00E71901"/>
    <w:rsid w:val="00E73E76"/>
    <w:rsid w:val="00E77AF3"/>
    <w:rsid w:val="00EA3B37"/>
    <w:rsid w:val="00EF3862"/>
    <w:rsid w:val="00EF47B1"/>
    <w:rsid w:val="00EF4AFE"/>
    <w:rsid w:val="00F044D7"/>
    <w:rsid w:val="00F472E5"/>
    <w:rsid w:val="00F51FEF"/>
    <w:rsid w:val="00F52AA0"/>
    <w:rsid w:val="00F57059"/>
    <w:rsid w:val="00F85443"/>
    <w:rsid w:val="00FD7F1E"/>
    <w:rsid w:val="00FE558F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6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6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6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1059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2026-03-04T03:25:00Z</dcterms:created>
  <dcterms:modified xsi:type="dcterms:W3CDTF">2026-03-04T03:25:00Z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